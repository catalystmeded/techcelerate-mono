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Subtle2"/>
        <w:tblW w:w="10170" w:type="dxa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6030"/>
        <w:gridCol w:w="4140"/>
      </w:tblGrid>
      <w:tr w:rsidR="008049DB" w:rsidRPr="009718F3" w14:paraId="6FC257A6" w14:textId="77777777" w:rsidTr="000F7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6030" w:type="dxa"/>
          </w:tcPr>
          <w:sdt>
            <w:sdtPr>
              <w:rPr>
                <w:szCs w:val="24"/>
              </w:rPr>
              <w:alias w:val="Enter company name:"/>
              <w:tag w:val="Enter company name:"/>
              <w:id w:val="-1907209145"/>
              <w:placeholder>
                <w:docPart w:val="D5904F5297B24F96B5F56AEC7C7811F3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p w14:paraId="634B6216" w14:textId="3DA04A11" w:rsidR="008049DB" w:rsidRPr="009718F3" w:rsidRDefault="00924658" w:rsidP="00D933A4">
                <w:pPr>
                  <w:pStyle w:val="Heading1"/>
                  <w:ind w:right="-120"/>
                  <w:rPr>
                    <w:szCs w:val="24"/>
                  </w:rPr>
                </w:pPr>
                <w:r>
                  <w:rPr>
                    <w:szCs w:val="24"/>
                  </w:rPr>
                  <w:t>Kelli Welch Haynes</w:t>
                </w:r>
              </w:p>
            </w:sdtContent>
          </w:sdt>
          <w:p w14:paraId="5DFEC500" w14:textId="34846BCC" w:rsidR="008049DB" w:rsidRPr="009718F3" w:rsidRDefault="008049DB">
            <w:pPr>
              <w:pStyle w:val="Slogan"/>
              <w:rPr>
                <w:sz w:val="24"/>
                <w:szCs w:val="24"/>
              </w:rPr>
            </w:pPr>
          </w:p>
          <w:p w14:paraId="11D87721" w14:textId="3AF832AF" w:rsidR="008049DB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10139 Trailridge Dr.</w:t>
            </w:r>
          </w:p>
          <w:p w14:paraId="385EF692" w14:textId="35712173" w:rsidR="00616194" w:rsidRPr="009718F3" w:rsidRDefault="009718F3">
            <w:pPr>
              <w:rPr>
                <w:sz w:val="22"/>
                <w:szCs w:val="22"/>
              </w:rPr>
            </w:pPr>
            <w:r w:rsidRPr="009718F3">
              <w:rPr>
                <w:sz w:val="22"/>
                <w:szCs w:val="22"/>
              </w:rPr>
              <w:t>Shreveport, LA 71106</w:t>
            </w:r>
          </w:p>
          <w:p w14:paraId="2E2600C1" w14:textId="4928076F" w:rsidR="008049DB" w:rsidRPr="009718F3" w:rsidRDefault="009718F3">
            <w:pPr>
              <w:rPr>
                <w:sz w:val="24"/>
                <w:szCs w:val="24"/>
              </w:rPr>
            </w:pPr>
            <w:r w:rsidRPr="009718F3">
              <w:rPr>
                <w:sz w:val="22"/>
                <w:szCs w:val="22"/>
              </w:rPr>
              <w:t>318-564-4086</w:t>
            </w:r>
          </w:p>
        </w:tc>
        <w:tc>
          <w:tcPr>
            <w:tcW w:w="4140" w:type="dxa"/>
          </w:tcPr>
          <w:p w14:paraId="02F7AB0F" w14:textId="1BCCAD62" w:rsidR="008049DB" w:rsidRPr="009718F3" w:rsidRDefault="001721E3" w:rsidP="001721E3">
            <w:pPr>
              <w:pStyle w:val="Titl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</w:t>
            </w:r>
            <w:sdt>
              <w:sdtPr>
                <w:rPr>
                  <w:sz w:val="24"/>
                  <w:szCs w:val="24"/>
                </w:rPr>
                <w:alias w:val="Invoice:"/>
                <w:tag w:val="Invoice:"/>
                <w:id w:val="205688853"/>
                <w:placeholder>
                  <w:docPart w:val="EC735FC303B34B27A2694E627FCBC046"/>
                </w:placeholder>
                <w:temporary/>
                <w:showingPlcHdr/>
                <w15:appearance w15:val="hidden"/>
              </w:sdtPr>
              <w:sdtContent>
                <w:r w:rsidR="00CE7F7E" w:rsidRPr="009718F3">
                  <w:rPr>
                    <w:sz w:val="24"/>
                    <w:szCs w:val="24"/>
                  </w:rPr>
                  <w:t>INVOICE</w:t>
                </w:r>
              </w:sdtContent>
            </w:sdt>
            <w:r>
              <w:rPr>
                <w:sz w:val="24"/>
                <w:szCs w:val="24"/>
              </w:rPr>
              <w:t xml:space="preserve"> </w:t>
            </w:r>
            <w:r w:rsidR="004B79A0">
              <w:rPr>
                <w:sz w:val="24"/>
                <w:szCs w:val="24"/>
              </w:rPr>
              <w:t>4</w:t>
            </w:r>
          </w:p>
          <w:p w14:paraId="726A01BD" w14:textId="3268C4CC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Invoice number:"/>
                <w:tag w:val="Invoice number:"/>
                <w:id w:val="674689995"/>
                <w:placeholder>
                  <w:docPart w:val="6C556CE4D497406EAD5755C6F245E522"/>
                </w:placeholder>
                <w:temporary/>
                <w:showingPlcHdr/>
                <w15:appearance w15:val="hidden"/>
              </w:sdtPr>
              <w:sdtContent/>
            </w:sdt>
          </w:p>
          <w:p w14:paraId="67D19EB4" w14:textId="6277E457" w:rsidR="008049DB" w:rsidRPr="009718F3" w:rsidRDefault="00000000">
            <w:pPr>
              <w:pStyle w:val="Heading2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ate:"/>
                <w:tag w:val="Date:"/>
                <w:id w:val="677780987"/>
                <w:placeholder>
                  <w:docPart w:val="EEAA896C1F434C00ADE2CB224C10CD77"/>
                </w:placeholder>
                <w:temporary/>
                <w:showingPlcHdr/>
                <w15:appearance w15:val="hidden"/>
              </w:sdtPr>
              <w:sdtContent/>
            </w:sdt>
          </w:p>
        </w:tc>
      </w:tr>
      <w:tr w:rsidR="008049DB" w:rsidRPr="009718F3" w14:paraId="5EA6A831" w14:textId="77777777" w:rsidTr="000F7C73">
        <w:trPr>
          <w:trHeight w:val="1440"/>
        </w:trPr>
        <w:tc>
          <w:tcPr>
            <w:tcW w:w="6030" w:type="dxa"/>
          </w:tcPr>
          <w:p w14:paraId="797586D7" w14:textId="77777777" w:rsidR="009718F3" w:rsidRDefault="009718F3">
            <w:pPr>
              <w:pStyle w:val="Heading3"/>
              <w:rPr>
                <w:sz w:val="24"/>
                <w:szCs w:val="24"/>
              </w:rPr>
            </w:pPr>
          </w:p>
          <w:p w14:paraId="0DA9699A" w14:textId="50D0E888" w:rsidR="008049DB" w:rsidRPr="009718F3" w:rsidRDefault="00000000">
            <w:pPr>
              <w:pStyle w:val="Heading3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:"/>
                <w:tag w:val="To:"/>
                <w:id w:val="1990749598"/>
                <w:placeholder>
                  <w:docPart w:val="56224807EEAC4290B9DCEC9013457B20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To:</w:t>
                </w:r>
              </w:sdtContent>
            </w:sdt>
          </w:p>
          <w:p w14:paraId="3744FACF" w14:textId="52C45BFF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Catalyst Medical Education, LLC</w:t>
            </w:r>
          </w:p>
          <w:p w14:paraId="6C56A413" w14:textId="310F6055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 Box 1323</w:t>
            </w:r>
          </w:p>
          <w:p w14:paraId="52E154AD" w14:textId="4FB6282A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Madison, NJ 07940</w:t>
            </w:r>
          </w:p>
          <w:p w14:paraId="56DD2D96" w14:textId="2F14CBCB" w:rsidR="008049DB" w:rsidRPr="009718F3" w:rsidRDefault="000F7C7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www.catalystmeded.com</w:t>
            </w:r>
          </w:p>
        </w:tc>
        <w:tc>
          <w:tcPr>
            <w:tcW w:w="4140" w:type="dxa"/>
          </w:tcPr>
          <w:p w14:paraId="40A39562" w14:textId="76F53B7C" w:rsidR="008049DB" w:rsidRPr="009718F3" w:rsidRDefault="008049DB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8049DB" w:rsidRPr="009718F3" w14:paraId="48C871B9" w14:textId="77777777" w:rsidTr="00966901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A8F469A" w14:textId="77777777" w:rsidR="008049DB" w:rsidRPr="009718F3" w:rsidRDefault="00000000">
            <w:pPr>
              <w:pStyle w:val="Heading3"/>
              <w:spacing w:line="264" w:lineRule="auto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Comments or special instructions:"/>
                <w:tag w:val="Comments or special instructions:"/>
                <w:id w:val="2040548107"/>
                <w:placeholder>
                  <w:docPart w:val="2F81298599244F6F9A4BA2B85D63ABC2"/>
                </w:placeholder>
                <w:temporary/>
                <w:showingPlcHdr/>
                <w15:appearance w15:val="hidden"/>
              </w:sdtPr>
              <w:sdtContent>
                <w:r w:rsidR="00616194" w:rsidRPr="009718F3">
                  <w:rPr>
                    <w:sz w:val="24"/>
                    <w:szCs w:val="24"/>
                  </w:rPr>
                  <w:t>Comments or special instructions:</w:t>
                </w:r>
              </w:sdtContent>
            </w:sdt>
          </w:p>
          <w:p w14:paraId="259463E1" w14:textId="2154E7F0" w:rsidR="008049DB" w:rsidRPr="009718F3" w:rsidRDefault="009718F3">
            <w:pPr>
              <w:spacing w:line="264" w:lineRule="auto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 xml:space="preserve">Thank you for this opportunity. </w:t>
            </w:r>
          </w:p>
        </w:tc>
      </w:tr>
    </w:tbl>
    <w:p w14:paraId="03EB11E2" w14:textId="77777777" w:rsidR="00966901" w:rsidRDefault="00966901"/>
    <w:tbl>
      <w:tblPr>
        <w:tblStyle w:val="GridTable1Light"/>
        <w:tblW w:w="10165" w:type="dxa"/>
        <w:tblLayout w:type="fixed"/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4388"/>
        <w:gridCol w:w="2517"/>
        <w:gridCol w:w="1443"/>
      </w:tblGrid>
      <w:tr w:rsidR="008049DB" w:rsidRPr="009718F3" w14:paraId="5B9A202C" w14:textId="77777777" w:rsidTr="001721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tcW w:w="1817" w:type="dxa"/>
          </w:tcPr>
          <w:p w14:paraId="6C19B3C9" w14:textId="1DC5F41E" w:rsidR="008049DB" w:rsidRPr="009718F3" w:rsidRDefault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Date</w:t>
            </w:r>
          </w:p>
        </w:tc>
        <w:tc>
          <w:tcPr>
            <w:tcW w:w="4388" w:type="dxa"/>
          </w:tcPr>
          <w:p w14:paraId="31131810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Description:"/>
                <w:tag w:val="Description:"/>
                <w:id w:val="1198742974"/>
                <w:placeholder>
                  <w:docPart w:val="788247DF8B1F47799E67D311D3C68F3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DESCRIPTION</w:t>
                </w:r>
              </w:sdtContent>
            </w:sdt>
          </w:p>
        </w:tc>
        <w:tc>
          <w:tcPr>
            <w:tcW w:w="2517" w:type="dxa"/>
          </w:tcPr>
          <w:p w14:paraId="448EE2F9" w14:textId="248A48BB" w:rsidR="008049DB" w:rsidRPr="009718F3" w:rsidRDefault="009718F3" w:rsidP="009718F3">
            <w:pPr>
              <w:pStyle w:val="Heading4"/>
              <w:rPr>
                <w:sz w:val="24"/>
                <w:szCs w:val="24"/>
              </w:rPr>
            </w:pPr>
            <w:r w:rsidRPr="009718F3">
              <w:rPr>
                <w:sz w:val="24"/>
                <w:szCs w:val="24"/>
              </w:rPr>
              <w:t>Unit Price</w:t>
            </w:r>
          </w:p>
        </w:tc>
        <w:tc>
          <w:tcPr>
            <w:tcW w:w="1443" w:type="dxa"/>
          </w:tcPr>
          <w:p w14:paraId="38A63709" w14:textId="77777777" w:rsidR="008049DB" w:rsidRPr="009718F3" w:rsidRDefault="00000000">
            <w:pPr>
              <w:pStyle w:val="Heading4"/>
              <w:rPr>
                <w:sz w:val="24"/>
                <w:szCs w:val="24"/>
              </w:rPr>
            </w:pPr>
            <w:sdt>
              <w:sdtPr>
                <w:rPr>
                  <w:sz w:val="24"/>
                  <w:szCs w:val="24"/>
                </w:rPr>
                <w:alias w:val="Total:"/>
                <w:tag w:val="Total:"/>
                <w:id w:val="-150831350"/>
                <w:placeholder>
                  <w:docPart w:val="E3D8743663C847D6A1143E05C7909FDE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4"/>
                    <w:szCs w:val="24"/>
                  </w:rPr>
                  <w:t>TOTAL</w:t>
                </w:r>
              </w:sdtContent>
            </w:sdt>
          </w:p>
        </w:tc>
      </w:tr>
      <w:tr w:rsidR="000A1E37" w:rsidRPr="009718F3" w14:paraId="5B29B0CC" w14:textId="77777777" w:rsidTr="001721E3">
        <w:tc>
          <w:tcPr>
            <w:tcW w:w="1817" w:type="dxa"/>
          </w:tcPr>
          <w:p w14:paraId="3212A2AB" w14:textId="5844270B" w:rsidR="606EC557" w:rsidRDefault="004B79A0" w:rsidP="098E1CCF">
            <w:pPr>
              <w:pStyle w:val="Quantity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6/21</w:t>
            </w:r>
            <w:r w:rsidR="00B83C6A">
              <w:rPr>
                <w:sz w:val="22"/>
                <w:szCs w:val="22"/>
              </w:rPr>
              <w:t>/2023</w:t>
            </w:r>
          </w:p>
        </w:tc>
        <w:tc>
          <w:tcPr>
            <w:tcW w:w="4388" w:type="dxa"/>
          </w:tcPr>
          <w:p w14:paraId="3A088C3E" w14:textId="5A22015B" w:rsidR="098E1CCF" w:rsidRDefault="001721E3" w:rsidP="098E1C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  <w:r w:rsidR="00B83C6A">
              <w:rPr>
                <w:sz w:val="22"/>
                <w:szCs w:val="22"/>
              </w:rPr>
              <w:t xml:space="preserve"> continuing education article</w:t>
            </w:r>
          </w:p>
        </w:tc>
        <w:tc>
          <w:tcPr>
            <w:tcW w:w="2517" w:type="dxa"/>
          </w:tcPr>
          <w:p w14:paraId="00C311FB" w14:textId="2F4D4872" w:rsidR="098E1CCF" w:rsidRDefault="001721E3" w:rsidP="001721E3">
            <w:pPr>
              <w:pStyle w:val="Amount"/>
              <w:tabs>
                <w:tab w:val="left" w:pos="61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  <w:r w:rsidR="00B83C6A">
              <w:rPr>
                <w:sz w:val="22"/>
                <w:szCs w:val="22"/>
              </w:rPr>
              <w:t xml:space="preserve"> CE: $</w:t>
            </w:r>
            <w:r>
              <w:rPr>
                <w:sz w:val="22"/>
                <w:szCs w:val="22"/>
              </w:rPr>
              <w:t>2000.00</w:t>
            </w:r>
            <w:r w:rsidR="17A7F05E" w:rsidRPr="59A96D7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443" w:type="dxa"/>
          </w:tcPr>
          <w:p w14:paraId="6524DE0E" w14:textId="474943B3" w:rsidR="098E1CCF" w:rsidRDefault="00B83C6A" w:rsidP="098E1CCF">
            <w:pPr>
              <w:pStyle w:val="Amoun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</w:t>
            </w:r>
            <w:r w:rsidR="001721E3">
              <w:rPr>
                <w:sz w:val="22"/>
                <w:szCs w:val="22"/>
              </w:rPr>
              <w:t>2000.00</w:t>
            </w:r>
          </w:p>
        </w:tc>
      </w:tr>
      <w:tr w:rsidR="000A1E37" w:rsidRPr="009718F3" w14:paraId="7A5C6015" w14:textId="77777777" w:rsidTr="001721E3">
        <w:tc>
          <w:tcPr>
            <w:tcW w:w="1817" w:type="dxa"/>
          </w:tcPr>
          <w:p w14:paraId="5157EFE3" w14:textId="42BC8C9E" w:rsidR="742447B4" w:rsidRDefault="742447B4" w:rsidP="742447B4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1A337581" w14:textId="28A44509" w:rsidR="742447B4" w:rsidRDefault="004B79A0" w:rsidP="742447B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Safety Part 1</w:t>
            </w:r>
          </w:p>
        </w:tc>
        <w:tc>
          <w:tcPr>
            <w:tcW w:w="2517" w:type="dxa"/>
          </w:tcPr>
          <w:p w14:paraId="48440A9D" w14:textId="22FE3842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3DB6B89" w14:textId="77160657" w:rsidR="742447B4" w:rsidRDefault="742447B4" w:rsidP="742447B4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0044C30B" w14:textId="77777777" w:rsidTr="001721E3">
        <w:tc>
          <w:tcPr>
            <w:tcW w:w="1817" w:type="dxa"/>
          </w:tcPr>
          <w:p w14:paraId="5CFBB9BD" w14:textId="576F4708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21EE028F" w14:textId="667952ED" w:rsidR="098E1CCF" w:rsidRDefault="098E1CCF" w:rsidP="098E1CCF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7E29DE30" w14:textId="5B870936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0EFED85" w14:textId="4A709167" w:rsidR="098E1CCF" w:rsidRDefault="098E1CCF" w:rsidP="098E1CCF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3616EB89" w14:textId="77777777" w:rsidTr="001721E3">
        <w:tc>
          <w:tcPr>
            <w:tcW w:w="1817" w:type="dxa"/>
          </w:tcPr>
          <w:p w14:paraId="5DD91E07" w14:textId="6FE29BC4" w:rsidR="098E1CCF" w:rsidRDefault="098E1CCF" w:rsidP="098E1CCF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6C0D8BB0" w14:textId="6612876F" w:rsidR="29543FD6" w:rsidRDefault="29543FD6" w:rsidP="29543FD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4D14B95A" w14:textId="4CCCC0F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80FE804" w14:textId="6304DE30" w:rsidR="29543FD6" w:rsidRDefault="29543FD6" w:rsidP="29543FD6">
            <w:pPr>
              <w:pStyle w:val="Amount"/>
              <w:rPr>
                <w:sz w:val="22"/>
                <w:szCs w:val="22"/>
              </w:rPr>
            </w:pPr>
          </w:p>
        </w:tc>
      </w:tr>
      <w:tr w:rsidR="000A1E37" w:rsidRPr="009718F3" w14:paraId="67823D1F" w14:textId="77777777" w:rsidTr="001721E3">
        <w:tc>
          <w:tcPr>
            <w:tcW w:w="1817" w:type="dxa"/>
          </w:tcPr>
          <w:p w14:paraId="2856B4D9" w14:textId="5EF247DA" w:rsidR="000A1E37" w:rsidRPr="009718F3" w:rsidRDefault="000A1E37" w:rsidP="000A1E37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2164A6A6" w14:textId="21BCB180" w:rsidR="000A1E37" w:rsidRPr="009718F3" w:rsidRDefault="000A1E37" w:rsidP="000A1E37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2D5A0287" w14:textId="495D777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11FAECF" w14:textId="1903FF15" w:rsidR="000A1E37" w:rsidRPr="009718F3" w:rsidRDefault="000A1E37" w:rsidP="000A1E37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551034C9" w14:textId="77777777" w:rsidTr="001721E3">
        <w:tc>
          <w:tcPr>
            <w:tcW w:w="1817" w:type="dxa"/>
          </w:tcPr>
          <w:p w14:paraId="3295D73F" w14:textId="100A4A85" w:rsidR="00A05F06" w:rsidRPr="626E3B8C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396F6474" w14:textId="68588A9A" w:rsidR="00A05F06" w:rsidRPr="626E3B8C" w:rsidRDefault="00A05F06" w:rsidP="59A96D78">
            <w:pPr>
              <w:pStyle w:val="Heading2"/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16D8472" w14:textId="7DD42A21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17EB5C5" w14:textId="60B70570" w:rsidR="00A05F06" w:rsidRPr="626E3B8C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6A0328D1" w14:textId="77777777" w:rsidTr="001721E3">
        <w:tc>
          <w:tcPr>
            <w:tcW w:w="1817" w:type="dxa"/>
          </w:tcPr>
          <w:p w14:paraId="0A6FCD45" w14:textId="738A538D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7E227EF8" w14:textId="086A45AD" w:rsidR="00A05F06" w:rsidRPr="009718F3" w:rsidRDefault="00A05F06" w:rsidP="59A96D78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C6DE50F" w14:textId="20C5478E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6EF938C1" w14:textId="5B9A2709" w:rsidR="00A05F06" w:rsidRPr="009718F3" w:rsidRDefault="00A05F06" w:rsidP="59A96D78">
            <w:pPr>
              <w:pStyle w:val="Amount"/>
              <w:rPr>
                <w:color w:val="FF0000"/>
                <w:sz w:val="22"/>
                <w:szCs w:val="22"/>
              </w:rPr>
            </w:pPr>
          </w:p>
        </w:tc>
      </w:tr>
      <w:tr w:rsidR="00A05F06" w:rsidRPr="009718F3" w14:paraId="1E04A534" w14:textId="77777777" w:rsidTr="001721E3">
        <w:tc>
          <w:tcPr>
            <w:tcW w:w="1817" w:type="dxa"/>
          </w:tcPr>
          <w:p w14:paraId="1641B890" w14:textId="410972DB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72522F98" w14:textId="2E8EF3C8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55F8DEC4" w14:textId="7BAFF928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4786EB7B" w14:textId="50F3650C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  <w:tr w:rsidR="00A05F06" w:rsidRPr="009718F3" w14:paraId="316359F6" w14:textId="77777777" w:rsidTr="001721E3">
        <w:tc>
          <w:tcPr>
            <w:tcW w:w="1817" w:type="dxa"/>
          </w:tcPr>
          <w:p w14:paraId="3342755D" w14:textId="77777777" w:rsidR="00A05F06" w:rsidRPr="009718F3" w:rsidRDefault="00A05F06" w:rsidP="00A05F06">
            <w:pPr>
              <w:pStyle w:val="Quantity"/>
              <w:rPr>
                <w:sz w:val="22"/>
                <w:szCs w:val="22"/>
              </w:rPr>
            </w:pPr>
          </w:p>
        </w:tc>
        <w:tc>
          <w:tcPr>
            <w:tcW w:w="4388" w:type="dxa"/>
          </w:tcPr>
          <w:p w14:paraId="179D307A" w14:textId="77777777" w:rsidR="00A05F06" w:rsidRPr="009718F3" w:rsidRDefault="00A05F06" w:rsidP="00A05F06">
            <w:pPr>
              <w:rPr>
                <w:sz w:val="22"/>
                <w:szCs w:val="22"/>
              </w:rPr>
            </w:pPr>
          </w:p>
        </w:tc>
        <w:tc>
          <w:tcPr>
            <w:tcW w:w="2517" w:type="dxa"/>
          </w:tcPr>
          <w:p w14:paraId="04597AEF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  <w:tc>
          <w:tcPr>
            <w:tcW w:w="1443" w:type="dxa"/>
          </w:tcPr>
          <w:p w14:paraId="77CDE8A8" w14:textId="77777777" w:rsidR="00A05F06" w:rsidRPr="009718F3" w:rsidRDefault="00A05F06" w:rsidP="00A05F06">
            <w:pPr>
              <w:pStyle w:val="Amount"/>
              <w:rPr>
                <w:sz w:val="22"/>
                <w:szCs w:val="22"/>
              </w:rPr>
            </w:pPr>
          </w:p>
        </w:tc>
      </w:tr>
    </w:tbl>
    <w:tbl>
      <w:tblPr>
        <w:tblStyle w:val="PlainTable1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444"/>
      </w:tblGrid>
      <w:tr w:rsidR="008049DB" w:rsidRPr="009718F3" w14:paraId="6E39A371" w14:textId="77777777" w:rsidTr="59A96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7591F8EE" w14:textId="77777777" w:rsidR="008049DB" w:rsidRPr="009718F3" w:rsidRDefault="008049DB">
            <w:pPr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7C07B16D" w14:textId="77777777" w:rsidR="008049DB" w:rsidRPr="009718F3" w:rsidRDefault="00000000">
            <w:pPr>
              <w:pStyle w:val="Heading2"/>
              <w:spacing w:line="264" w:lineRule="auto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Total due:"/>
                <w:tag w:val="Total due:"/>
                <w:id w:val="2003691622"/>
                <w:placeholder>
                  <w:docPart w:val="8227F35B335F4A65B93065F84C5B5613"/>
                </w:placeholder>
                <w:temporary/>
                <w:showingPlcHdr/>
                <w15:appearance w15:val="hidden"/>
              </w:sdtPr>
              <w:sdtContent>
                <w:r w:rsidR="00934F6F" w:rsidRPr="009718F3">
                  <w:rPr>
                    <w:sz w:val="22"/>
                    <w:szCs w:val="22"/>
                  </w:rPr>
                  <w:t>TOTAL due</w:t>
                </w:r>
              </w:sdtContent>
            </w:sdt>
          </w:p>
        </w:tc>
        <w:tc>
          <w:tcPr>
            <w:tcW w:w="144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E2EA340" w14:textId="3537E35B" w:rsidR="008049DB" w:rsidRPr="009718F3" w:rsidRDefault="00C47861" w:rsidP="00C47861">
            <w:pPr>
              <w:pStyle w:val="Amount"/>
              <w:spacing w:line="264" w:lineRule="auto"/>
              <w:ind w:hanging="209"/>
              <w:rPr>
                <w:sz w:val="22"/>
                <w:szCs w:val="22"/>
              </w:rPr>
            </w:pPr>
            <w:r w:rsidRPr="59A96D78">
              <w:rPr>
                <w:sz w:val="22"/>
                <w:szCs w:val="22"/>
              </w:rPr>
              <w:t>$</w:t>
            </w:r>
            <w:r w:rsidR="001721E3">
              <w:rPr>
                <w:sz w:val="22"/>
                <w:szCs w:val="22"/>
              </w:rPr>
              <w:t>2000.00</w:t>
            </w:r>
          </w:p>
        </w:tc>
      </w:tr>
    </w:tbl>
    <w:p w14:paraId="3440140C" w14:textId="71E90377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Make all checks payable to:"/>
          <w:tag w:val="Make all checks payable to:"/>
          <w:id w:val="1506397642"/>
          <w:placeholder>
            <w:docPart w:val="68A86D705E42450D91E3953C18E41004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Make all checks payable to</w:t>
          </w:r>
        </w:sdtContent>
      </w:sdt>
      <w:r w:rsidR="00A93410" w:rsidRPr="009718F3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alias w:val="Company name:"/>
          <w:tag w:val="Company name:"/>
          <w:id w:val="-1511823771"/>
          <w:placeholder>
            <w:docPart w:val="5ADBCB3A5FBF410081F1070FC5B247D8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/>
        </w:sdtPr>
        <w:sdtContent>
          <w:r w:rsidR="00B83C6A">
            <w:rPr>
              <w:sz w:val="22"/>
              <w:szCs w:val="22"/>
            </w:rPr>
            <w:t>Kelli Welch Haynes</w:t>
          </w:r>
        </w:sdtContent>
      </w:sdt>
    </w:p>
    <w:p w14:paraId="194DDCB7" w14:textId="2662E47A" w:rsidR="008049DB" w:rsidRPr="009718F3" w:rsidRDefault="00000000">
      <w:pPr>
        <w:pStyle w:val="Instructions"/>
        <w:rPr>
          <w:sz w:val="22"/>
          <w:szCs w:val="22"/>
        </w:rPr>
      </w:pPr>
      <w:sdt>
        <w:sdtPr>
          <w:rPr>
            <w:sz w:val="22"/>
            <w:szCs w:val="22"/>
          </w:rPr>
          <w:alias w:val="If you have any questions concerning this invoice, contact:"/>
          <w:tag w:val="If you have any questions concerning this invoice, contact:"/>
          <w:id w:val="1546801935"/>
          <w:placeholder>
            <w:docPart w:val="81C12E63963540369B8451F4F25F614D"/>
          </w:placeholder>
          <w:temporary/>
          <w:showingPlcHdr/>
          <w15:appearance w15:val="hidden"/>
        </w:sdtPr>
        <w:sdtContent>
          <w:r w:rsidR="00616194" w:rsidRPr="009718F3">
            <w:rPr>
              <w:sz w:val="22"/>
              <w:szCs w:val="22"/>
            </w:rPr>
            <w:t>If you have any questions concerning this invoice</w:t>
          </w:r>
        </w:sdtContent>
      </w:sdt>
      <w:proofErr w:type="gramStart"/>
      <w:r w:rsidR="00616194" w:rsidRPr="009718F3">
        <w:rPr>
          <w:sz w:val="22"/>
          <w:szCs w:val="22"/>
        </w:rPr>
        <w:t xml:space="preserve">, </w:t>
      </w:r>
      <w:r w:rsidR="00C47861">
        <w:rPr>
          <w:sz w:val="22"/>
          <w:szCs w:val="22"/>
        </w:rPr>
        <w:t>please</w:t>
      </w:r>
      <w:proofErr w:type="gramEnd"/>
      <w:r w:rsidR="00C47861">
        <w:rPr>
          <w:sz w:val="22"/>
          <w:szCs w:val="22"/>
        </w:rPr>
        <w:t xml:space="preserve"> let me know.</w:t>
      </w:r>
    </w:p>
    <w:p w14:paraId="5B190F7A" w14:textId="77777777" w:rsidR="00837ECD" w:rsidRPr="009718F3" w:rsidRDefault="00000000" w:rsidP="00837ECD">
      <w:pPr>
        <w:pStyle w:val="ThankYou"/>
        <w:rPr>
          <w:sz w:val="24"/>
          <w:szCs w:val="24"/>
        </w:rPr>
      </w:pPr>
      <w:sdt>
        <w:sdtPr>
          <w:rPr>
            <w:sz w:val="24"/>
            <w:szCs w:val="24"/>
          </w:rPr>
          <w:alias w:val="Thank your for your business:"/>
          <w:tag w:val="Thank your for your business:"/>
          <w:id w:val="1216170115"/>
          <w:placeholder>
            <w:docPart w:val="9D15D2CF9BD14666967C16EC4E5CCAE8"/>
          </w:placeholder>
          <w:temporary/>
          <w:showingPlcHdr/>
          <w15:appearance w15:val="hidden"/>
        </w:sdtPr>
        <w:sdtContent>
          <w:r w:rsidR="00616194" w:rsidRPr="009718F3">
            <w:rPr>
              <w:sz w:val="24"/>
              <w:szCs w:val="24"/>
            </w:rPr>
            <w:t>Thank you for your business!</w:t>
          </w:r>
        </w:sdtContent>
      </w:sdt>
    </w:p>
    <w:sectPr w:rsidR="00837ECD" w:rsidRPr="009718F3" w:rsidSect="003C2AAF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080" w:right="1080" w:bottom="1008" w:left="1080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C0CF7" w14:textId="77777777" w:rsidR="00034539" w:rsidRDefault="00034539">
      <w:pPr>
        <w:spacing w:line="240" w:lineRule="auto"/>
      </w:pPr>
      <w:r>
        <w:separator/>
      </w:r>
    </w:p>
  </w:endnote>
  <w:endnote w:type="continuationSeparator" w:id="0">
    <w:p w14:paraId="7B2064B8" w14:textId="77777777" w:rsidR="00034539" w:rsidRDefault="000345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7F823" w14:textId="77777777" w:rsidR="008049DB" w:rsidRDefault="006A373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3A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EFCFE" w14:textId="77777777" w:rsidR="00034539" w:rsidRDefault="00034539">
      <w:pPr>
        <w:spacing w:line="240" w:lineRule="auto"/>
      </w:pPr>
      <w:r>
        <w:separator/>
      </w:r>
    </w:p>
  </w:footnote>
  <w:footnote w:type="continuationSeparator" w:id="0">
    <w:p w14:paraId="3C4DA2B4" w14:textId="77777777" w:rsidR="00034539" w:rsidRDefault="000345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E8281" w14:textId="1A0896BB" w:rsidR="00BB4862" w:rsidRDefault="00000000">
    <w:pPr>
      <w:pStyle w:val="Header"/>
    </w:pPr>
    <w:r>
      <w:rPr>
        <w:noProof/>
      </w:rPr>
      <w:pict w14:anchorId="568B46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6" o:spid="_x0000_s1026" type="#_x0000_t75" style="position:absolute;margin-left:0;margin-top:0;width:7in;height:672pt;z-index:-251657216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DEF50" w14:textId="381B4ED3" w:rsidR="00BB4862" w:rsidRDefault="00000000">
    <w:pPr>
      <w:pStyle w:val="Header"/>
    </w:pPr>
    <w:r>
      <w:rPr>
        <w:noProof/>
      </w:rPr>
      <w:pict w14:anchorId="0AABB7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7" o:spid="_x0000_s1027" type="#_x0000_t75" style="position:absolute;margin-left:0;margin-top:0;width:7in;height:672pt;z-index:-251656192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A29D9" w14:textId="73186786" w:rsidR="00BB4862" w:rsidRDefault="00000000">
    <w:pPr>
      <w:pStyle w:val="Header"/>
    </w:pPr>
    <w:r>
      <w:rPr>
        <w:noProof/>
      </w:rPr>
      <w:pict w14:anchorId="0A487D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260625" o:spid="_x0000_s1025" type="#_x0000_t75" style="position:absolute;margin-left:0;margin-top:0;width:7in;height:672pt;z-index:-251658240;mso-position-horizontal:center;mso-position-horizontal-relative:margin;mso-position-vertical:center;mso-position-vertical-relative:margin" o:allowincell="f">
          <v:imagedata r:id="rId1" o:title="QueenBe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344531">
    <w:abstractNumId w:val="9"/>
  </w:num>
  <w:num w:numId="2" w16cid:durableId="381635230">
    <w:abstractNumId w:val="7"/>
  </w:num>
  <w:num w:numId="3" w16cid:durableId="1116371528">
    <w:abstractNumId w:val="6"/>
  </w:num>
  <w:num w:numId="4" w16cid:durableId="1555577211">
    <w:abstractNumId w:val="5"/>
  </w:num>
  <w:num w:numId="5" w16cid:durableId="313947234">
    <w:abstractNumId w:val="4"/>
  </w:num>
  <w:num w:numId="6" w16cid:durableId="1662661267">
    <w:abstractNumId w:val="8"/>
  </w:num>
  <w:num w:numId="7" w16cid:durableId="1810245638">
    <w:abstractNumId w:val="3"/>
  </w:num>
  <w:num w:numId="8" w16cid:durableId="947355147">
    <w:abstractNumId w:val="2"/>
  </w:num>
  <w:num w:numId="9" w16cid:durableId="457341949">
    <w:abstractNumId w:val="1"/>
  </w:num>
  <w:num w:numId="10" w16cid:durableId="93227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BgITQxNzCwNTSwMzcyUdpeDU4uLM/DyQAkPjWgCfJWXNLQAAAA=="/>
  </w:docVars>
  <w:rsids>
    <w:rsidRoot w:val="009718F3"/>
    <w:rsid w:val="0000377D"/>
    <w:rsid w:val="00011F19"/>
    <w:rsid w:val="00034539"/>
    <w:rsid w:val="00055AF8"/>
    <w:rsid w:val="000A1E37"/>
    <w:rsid w:val="000F7C73"/>
    <w:rsid w:val="001721E3"/>
    <w:rsid w:val="00250711"/>
    <w:rsid w:val="002558FA"/>
    <w:rsid w:val="00260F9B"/>
    <w:rsid w:val="002B747A"/>
    <w:rsid w:val="003162B9"/>
    <w:rsid w:val="00323F56"/>
    <w:rsid w:val="00352E00"/>
    <w:rsid w:val="003667F4"/>
    <w:rsid w:val="003C0F5A"/>
    <w:rsid w:val="003C2AAF"/>
    <w:rsid w:val="004B79A0"/>
    <w:rsid w:val="004C2A19"/>
    <w:rsid w:val="00515ACF"/>
    <w:rsid w:val="00595FDF"/>
    <w:rsid w:val="00616194"/>
    <w:rsid w:val="00646A25"/>
    <w:rsid w:val="00690FA0"/>
    <w:rsid w:val="006A3739"/>
    <w:rsid w:val="006C30DB"/>
    <w:rsid w:val="006E579D"/>
    <w:rsid w:val="007519DE"/>
    <w:rsid w:val="007540BA"/>
    <w:rsid w:val="007577D4"/>
    <w:rsid w:val="00793AFB"/>
    <w:rsid w:val="007D3668"/>
    <w:rsid w:val="008049DB"/>
    <w:rsid w:val="00813CB4"/>
    <w:rsid w:val="00837ECD"/>
    <w:rsid w:val="00894D46"/>
    <w:rsid w:val="00907574"/>
    <w:rsid w:val="00924658"/>
    <w:rsid w:val="00934F6F"/>
    <w:rsid w:val="00966901"/>
    <w:rsid w:val="009718F3"/>
    <w:rsid w:val="00981A82"/>
    <w:rsid w:val="009B6D1C"/>
    <w:rsid w:val="00A05F06"/>
    <w:rsid w:val="00A167B4"/>
    <w:rsid w:val="00A93410"/>
    <w:rsid w:val="00AB2D40"/>
    <w:rsid w:val="00AF4AB1"/>
    <w:rsid w:val="00B3248B"/>
    <w:rsid w:val="00B70968"/>
    <w:rsid w:val="00B76A92"/>
    <w:rsid w:val="00B83C6A"/>
    <w:rsid w:val="00BB4862"/>
    <w:rsid w:val="00BF2506"/>
    <w:rsid w:val="00C3067E"/>
    <w:rsid w:val="00C37DBD"/>
    <w:rsid w:val="00C47861"/>
    <w:rsid w:val="00CE7F7E"/>
    <w:rsid w:val="00CF07F2"/>
    <w:rsid w:val="00CF7CB2"/>
    <w:rsid w:val="00D01F46"/>
    <w:rsid w:val="00D933A4"/>
    <w:rsid w:val="00D934CD"/>
    <w:rsid w:val="00DC7A89"/>
    <w:rsid w:val="00E131EA"/>
    <w:rsid w:val="00E9657B"/>
    <w:rsid w:val="00F60AA7"/>
    <w:rsid w:val="01D68A6E"/>
    <w:rsid w:val="043BF4DA"/>
    <w:rsid w:val="0591EA8F"/>
    <w:rsid w:val="05D5F39C"/>
    <w:rsid w:val="0673AEA8"/>
    <w:rsid w:val="068A7009"/>
    <w:rsid w:val="085E5209"/>
    <w:rsid w:val="098E1CCF"/>
    <w:rsid w:val="0AF1F09F"/>
    <w:rsid w:val="0B9B39E5"/>
    <w:rsid w:val="0BE887B2"/>
    <w:rsid w:val="0D7D4EE0"/>
    <w:rsid w:val="0DF2B0D5"/>
    <w:rsid w:val="1195C169"/>
    <w:rsid w:val="1242C146"/>
    <w:rsid w:val="130C56DC"/>
    <w:rsid w:val="134AB182"/>
    <w:rsid w:val="13A7D831"/>
    <w:rsid w:val="16F5E15E"/>
    <w:rsid w:val="17A7F05E"/>
    <w:rsid w:val="18A41BCF"/>
    <w:rsid w:val="1C66C847"/>
    <w:rsid w:val="1CC58E18"/>
    <w:rsid w:val="1D696FC1"/>
    <w:rsid w:val="1D79A434"/>
    <w:rsid w:val="1EA3B4DE"/>
    <w:rsid w:val="218ABD9B"/>
    <w:rsid w:val="22354EE5"/>
    <w:rsid w:val="22DAA1D5"/>
    <w:rsid w:val="24E6A861"/>
    <w:rsid w:val="26802858"/>
    <w:rsid w:val="27DEC91C"/>
    <w:rsid w:val="285F7CD1"/>
    <w:rsid w:val="290823AB"/>
    <w:rsid w:val="29543FD6"/>
    <w:rsid w:val="2B23E93B"/>
    <w:rsid w:val="2D0D7EAA"/>
    <w:rsid w:val="3076C72A"/>
    <w:rsid w:val="30DA5EAC"/>
    <w:rsid w:val="30ED0CCC"/>
    <w:rsid w:val="31720B69"/>
    <w:rsid w:val="319A6494"/>
    <w:rsid w:val="38485A6C"/>
    <w:rsid w:val="386C83DF"/>
    <w:rsid w:val="38F81C7D"/>
    <w:rsid w:val="3B127677"/>
    <w:rsid w:val="3B340AE0"/>
    <w:rsid w:val="3DA8853F"/>
    <w:rsid w:val="3E891572"/>
    <w:rsid w:val="3F4542F0"/>
    <w:rsid w:val="3F743ADB"/>
    <w:rsid w:val="402D4407"/>
    <w:rsid w:val="41782CB1"/>
    <w:rsid w:val="42463B67"/>
    <w:rsid w:val="426349B6"/>
    <w:rsid w:val="49C175DA"/>
    <w:rsid w:val="4AD83D44"/>
    <w:rsid w:val="4B388A56"/>
    <w:rsid w:val="4B715426"/>
    <w:rsid w:val="4B7BE0DF"/>
    <w:rsid w:val="4C5FA77D"/>
    <w:rsid w:val="4CACED2D"/>
    <w:rsid w:val="4EC53B3C"/>
    <w:rsid w:val="503272C7"/>
    <w:rsid w:val="51A74961"/>
    <w:rsid w:val="55BC8AFB"/>
    <w:rsid w:val="56CD8675"/>
    <w:rsid w:val="5818F418"/>
    <w:rsid w:val="59A96D78"/>
    <w:rsid w:val="5C0EA342"/>
    <w:rsid w:val="5F3D8475"/>
    <w:rsid w:val="606EC557"/>
    <w:rsid w:val="61CF8C8E"/>
    <w:rsid w:val="626E3B8C"/>
    <w:rsid w:val="632B874C"/>
    <w:rsid w:val="63510304"/>
    <w:rsid w:val="653A2F1C"/>
    <w:rsid w:val="6577E96B"/>
    <w:rsid w:val="65D3F6DD"/>
    <w:rsid w:val="6660677F"/>
    <w:rsid w:val="680474E9"/>
    <w:rsid w:val="6A131A9F"/>
    <w:rsid w:val="6EEF8A0F"/>
    <w:rsid w:val="70492C85"/>
    <w:rsid w:val="7086B146"/>
    <w:rsid w:val="70A13CC7"/>
    <w:rsid w:val="7258EE38"/>
    <w:rsid w:val="742447B4"/>
    <w:rsid w:val="74A3E2A2"/>
    <w:rsid w:val="7502D695"/>
    <w:rsid w:val="7542DF35"/>
    <w:rsid w:val="76AD2561"/>
    <w:rsid w:val="7769302D"/>
    <w:rsid w:val="77E27C1A"/>
    <w:rsid w:val="78E476FC"/>
    <w:rsid w:val="7AB19897"/>
    <w:rsid w:val="7BF2C596"/>
    <w:rsid w:val="7C6770C0"/>
    <w:rsid w:val="7F417276"/>
    <w:rsid w:val="7F9C8AEA"/>
    <w:rsid w:val="7FB1B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4C26F"/>
  <w15:chartTrackingRefBased/>
  <w15:docId w15:val="{E4A74DC0-CF79-4346-84C0-8BBB6975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F4"/>
    <w:rPr>
      <w:spacing w:val="4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link w:val="Heading2Char"/>
    <w:uiPriority w:val="1"/>
    <w:qFormat/>
    <w:pPr>
      <w:jc w:val="right"/>
      <w:outlineLvl w:val="1"/>
    </w:pPr>
    <w:rPr>
      <w:caps/>
    </w:rPr>
  </w:style>
  <w:style w:type="paragraph" w:styleId="Heading3">
    <w:name w:val="heading 3"/>
    <w:basedOn w:val="Normal"/>
    <w:link w:val="Heading3Char"/>
    <w:uiPriority w:val="1"/>
    <w:qFormat/>
    <w:pPr>
      <w:outlineLvl w:val="2"/>
    </w:pPr>
    <w:rPr>
      <w:b/>
      <w:caps/>
      <w:szCs w:val="16"/>
    </w:rPr>
  </w:style>
  <w:style w:type="paragraph" w:styleId="Heading4">
    <w:name w:val="heading 4"/>
    <w:basedOn w:val="Normal"/>
    <w:link w:val="Heading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1"/>
    <w:rPr>
      <w:rFonts w:cs="Times New Roman"/>
      <w:caps/>
      <w:sz w:val="18"/>
      <w:szCs w:val="18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Amount">
    <w:name w:val="Amount"/>
    <w:basedOn w:val="Normal"/>
    <w:uiPriority w:val="6"/>
    <w:unhideWhenUsed/>
    <w:qFormat/>
    <w:pPr>
      <w:jc w:val="right"/>
    </w:pPr>
    <w:rPr>
      <w:szCs w:val="20"/>
    </w:rPr>
  </w:style>
  <w:style w:type="paragraph" w:customStyle="1" w:styleId="Instructions">
    <w:name w:val="Instructions"/>
    <w:basedOn w:val="Normal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unhideWhenUsed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18"/>
      <w:szCs w:val="18"/>
      <w:lang w:eastAsia="en-US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yne\AppData\Roaming\Microsoft\Templates\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904F5297B24F96B5F56AEC7C781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5C695-C7F5-40F2-9EFF-426545A48835}"/>
      </w:docPartPr>
      <w:docPartBody>
        <w:p w:rsidR="0000449B" w:rsidRDefault="00AB2D40">
          <w:pPr>
            <w:pStyle w:val="D5904F5297B24F96B5F56AEC7C7811F3"/>
          </w:pPr>
          <w:r>
            <w:t>Company Name</w:t>
          </w:r>
        </w:p>
      </w:docPartBody>
    </w:docPart>
    <w:docPart>
      <w:docPartPr>
        <w:name w:val="EC735FC303B34B27A2694E627FCBC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46BC8-3E6F-446D-9012-8A3558093C0C}"/>
      </w:docPartPr>
      <w:docPartBody>
        <w:p w:rsidR="0000449B" w:rsidRDefault="00AB2D40">
          <w:pPr>
            <w:pStyle w:val="EC735FC303B34B27A2694E627FCBC046"/>
          </w:pPr>
          <w:r>
            <w:t>INVOICE</w:t>
          </w:r>
        </w:p>
      </w:docPartBody>
    </w:docPart>
    <w:docPart>
      <w:docPartPr>
        <w:name w:val="6C556CE4D497406EAD5755C6F245E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410E69-BC5A-41AA-AD56-732D8F6E5951}"/>
      </w:docPartPr>
      <w:docPartBody>
        <w:p w:rsidR="0000449B" w:rsidRDefault="00AB2D40">
          <w:pPr>
            <w:pStyle w:val="6C556CE4D497406EAD5755C6F245E522"/>
          </w:pPr>
          <w:r>
            <w:t>Invoice #</w:t>
          </w:r>
        </w:p>
      </w:docPartBody>
    </w:docPart>
    <w:docPart>
      <w:docPartPr>
        <w:name w:val="EEAA896C1F434C00ADE2CB224C10C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3D0CC-7E28-4697-A20D-77C09A1C3CE8}"/>
      </w:docPartPr>
      <w:docPartBody>
        <w:p w:rsidR="0000449B" w:rsidRDefault="00AB2D40">
          <w:pPr>
            <w:pStyle w:val="EEAA896C1F434C00ADE2CB224C10CD77"/>
          </w:pPr>
          <w:r>
            <w:t>Date:</w:t>
          </w:r>
        </w:p>
      </w:docPartBody>
    </w:docPart>
    <w:docPart>
      <w:docPartPr>
        <w:name w:val="56224807EEAC4290B9DCEC9013457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79AB73-A01B-45FC-83F3-F0ACF6A6DF7D}"/>
      </w:docPartPr>
      <w:docPartBody>
        <w:p w:rsidR="0000449B" w:rsidRDefault="00AB2D40">
          <w:pPr>
            <w:pStyle w:val="56224807EEAC4290B9DCEC9013457B20"/>
          </w:pPr>
          <w:r>
            <w:t>To:</w:t>
          </w:r>
        </w:p>
      </w:docPartBody>
    </w:docPart>
    <w:docPart>
      <w:docPartPr>
        <w:name w:val="2F81298599244F6F9A4BA2B85D63A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39BF4-F724-491C-A696-74A0EC0114A3}"/>
      </w:docPartPr>
      <w:docPartBody>
        <w:p w:rsidR="0000449B" w:rsidRDefault="00AB2D40">
          <w:pPr>
            <w:pStyle w:val="2F81298599244F6F9A4BA2B85D63ABC2"/>
          </w:pPr>
          <w:r>
            <w:t>Comments or special instructions:</w:t>
          </w:r>
        </w:p>
      </w:docPartBody>
    </w:docPart>
    <w:docPart>
      <w:docPartPr>
        <w:name w:val="788247DF8B1F47799E67D311D3C68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545CE-5FC7-472B-847E-4B5CC3E51963}"/>
      </w:docPartPr>
      <w:docPartBody>
        <w:p w:rsidR="0000449B" w:rsidRDefault="00AB2D40">
          <w:pPr>
            <w:pStyle w:val="788247DF8B1F47799E67D311D3C68F3E"/>
          </w:pPr>
          <w:r>
            <w:t>DESCRIPTION</w:t>
          </w:r>
        </w:p>
      </w:docPartBody>
    </w:docPart>
    <w:docPart>
      <w:docPartPr>
        <w:name w:val="E3D8743663C847D6A1143E05C7909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A6A6B-D9CF-4CB6-B859-D4ACA436A38A}"/>
      </w:docPartPr>
      <w:docPartBody>
        <w:p w:rsidR="0000449B" w:rsidRDefault="00AB2D40">
          <w:pPr>
            <w:pStyle w:val="E3D8743663C847D6A1143E05C7909FDE"/>
          </w:pPr>
          <w:r>
            <w:t>TOTAL</w:t>
          </w:r>
        </w:p>
      </w:docPartBody>
    </w:docPart>
    <w:docPart>
      <w:docPartPr>
        <w:name w:val="8227F35B335F4A65B93065F84C5B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A02FA-62A3-4F22-BD28-56F837622DF0}"/>
      </w:docPartPr>
      <w:docPartBody>
        <w:p w:rsidR="0000449B" w:rsidRDefault="00AB2D40">
          <w:pPr>
            <w:pStyle w:val="8227F35B335F4A65B93065F84C5B5613"/>
          </w:pPr>
          <w:r>
            <w:t>TOTAL due</w:t>
          </w:r>
        </w:p>
      </w:docPartBody>
    </w:docPart>
    <w:docPart>
      <w:docPartPr>
        <w:name w:val="68A86D705E42450D91E3953C18E41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97BA5A-62D6-438E-986C-51F64908DDD5}"/>
      </w:docPartPr>
      <w:docPartBody>
        <w:p w:rsidR="0000449B" w:rsidRDefault="00AB2D40">
          <w:pPr>
            <w:pStyle w:val="68A86D705E42450D91E3953C18E41004"/>
          </w:pPr>
          <w:r>
            <w:t>Make all checks payable to</w:t>
          </w:r>
        </w:p>
      </w:docPartBody>
    </w:docPart>
    <w:docPart>
      <w:docPartPr>
        <w:name w:val="5ADBCB3A5FBF410081F1070FC5B24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ECC13-CD2A-4290-AE9C-26BD85327DD0}"/>
      </w:docPartPr>
      <w:docPartBody>
        <w:p w:rsidR="0000449B" w:rsidRDefault="00AB2D40">
          <w:pPr>
            <w:pStyle w:val="5ADBCB3A5FBF410081F1070FC5B247D8"/>
          </w:pPr>
          <w:r>
            <w:t>Company Name</w:t>
          </w:r>
        </w:p>
      </w:docPartBody>
    </w:docPart>
    <w:docPart>
      <w:docPartPr>
        <w:name w:val="81C12E63963540369B8451F4F25F6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2900E-9D53-441A-ACA6-DEE7AB67B029}"/>
      </w:docPartPr>
      <w:docPartBody>
        <w:p w:rsidR="0000449B" w:rsidRDefault="00AB2D40">
          <w:pPr>
            <w:pStyle w:val="81C12E63963540369B8451F4F25F614D"/>
          </w:pPr>
          <w:r>
            <w:t>If you have any questions concerning this invoice</w:t>
          </w:r>
        </w:p>
      </w:docPartBody>
    </w:docPart>
    <w:docPart>
      <w:docPartPr>
        <w:name w:val="9D15D2CF9BD14666967C16EC4E5CC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CEF8F-CACC-42F9-8F50-BEE36C41E7CA}"/>
      </w:docPartPr>
      <w:docPartBody>
        <w:p w:rsidR="0000449B" w:rsidRDefault="00AB2D40">
          <w:pPr>
            <w:pStyle w:val="9D15D2CF9BD14666967C16EC4E5CCAE8"/>
          </w:pPr>
          <w:r>
            <w:t>Thank you for your business!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3A"/>
    <w:rsid w:val="0000449B"/>
    <w:rsid w:val="001D1D6F"/>
    <w:rsid w:val="002F483A"/>
    <w:rsid w:val="00442FD6"/>
    <w:rsid w:val="0044513C"/>
    <w:rsid w:val="00454E1C"/>
    <w:rsid w:val="004E3546"/>
    <w:rsid w:val="005D1790"/>
    <w:rsid w:val="006956E8"/>
    <w:rsid w:val="00804061"/>
    <w:rsid w:val="00973319"/>
    <w:rsid w:val="009C5591"/>
    <w:rsid w:val="00A579C7"/>
    <w:rsid w:val="00AB2D40"/>
    <w:rsid w:val="00C42D1A"/>
    <w:rsid w:val="00EE2FE8"/>
    <w:rsid w:val="00F2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5904F5297B24F96B5F56AEC7C7811F3">
    <w:name w:val="D5904F5297B24F96B5F56AEC7C7811F3"/>
  </w:style>
  <w:style w:type="paragraph" w:customStyle="1" w:styleId="EC735FC303B34B27A2694E627FCBC046">
    <w:name w:val="EC735FC303B34B27A2694E627FCBC046"/>
  </w:style>
  <w:style w:type="paragraph" w:customStyle="1" w:styleId="6C556CE4D497406EAD5755C6F245E522">
    <w:name w:val="6C556CE4D497406EAD5755C6F245E522"/>
  </w:style>
  <w:style w:type="paragraph" w:customStyle="1" w:styleId="EEAA896C1F434C00ADE2CB224C10CD77">
    <w:name w:val="EEAA896C1F434C00ADE2CB224C10CD77"/>
  </w:style>
  <w:style w:type="paragraph" w:customStyle="1" w:styleId="56224807EEAC4290B9DCEC9013457B20">
    <w:name w:val="56224807EEAC4290B9DCEC9013457B20"/>
  </w:style>
  <w:style w:type="paragraph" w:customStyle="1" w:styleId="2F81298599244F6F9A4BA2B85D63ABC2">
    <w:name w:val="2F81298599244F6F9A4BA2B85D63ABC2"/>
  </w:style>
  <w:style w:type="paragraph" w:customStyle="1" w:styleId="788247DF8B1F47799E67D311D3C68F3E">
    <w:name w:val="788247DF8B1F47799E67D311D3C68F3E"/>
  </w:style>
  <w:style w:type="paragraph" w:customStyle="1" w:styleId="E3D8743663C847D6A1143E05C7909FDE">
    <w:name w:val="E3D8743663C847D6A1143E05C7909FDE"/>
  </w:style>
  <w:style w:type="paragraph" w:customStyle="1" w:styleId="8227F35B335F4A65B93065F84C5B5613">
    <w:name w:val="8227F35B335F4A65B93065F84C5B5613"/>
  </w:style>
  <w:style w:type="paragraph" w:customStyle="1" w:styleId="68A86D705E42450D91E3953C18E41004">
    <w:name w:val="68A86D705E42450D91E3953C18E41004"/>
  </w:style>
  <w:style w:type="paragraph" w:customStyle="1" w:styleId="5ADBCB3A5FBF410081F1070FC5B247D8">
    <w:name w:val="5ADBCB3A5FBF410081F1070FC5B247D8"/>
  </w:style>
  <w:style w:type="paragraph" w:customStyle="1" w:styleId="81C12E63963540369B8451F4F25F614D">
    <w:name w:val="81C12E63963540369B8451F4F25F614D"/>
  </w:style>
  <w:style w:type="paragraph" w:customStyle="1" w:styleId="9D15D2CF9BD14666967C16EC4E5CCAE8">
    <w:name w:val="9D15D2CF9BD14666967C16EC4E5CCA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568A9E-19E7-409D-A414-0658A8E09ECE}"/>
</file>

<file path=customXml/itemProps2.xml><?xml version="1.0" encoding="utf-8"?>
<ds:datastoreItem xmlns:ds="http://schemas.openxmlformats.org/officeDocument/2006/customXml" ds:itemID="{A05C1D7B-6025-4482-9631-807442950430}"/>
</file>

<file path=customXml/itemProps3.xml><?xml version="1.0" encoding="utf-8"?>
<ds:datastoreItem xmlns:ds="http://schemas.openxmlformats.org/officeDocument/2006/customXml" ds:itemID="{574EE5D3-1C67-4EA3-8EE0-A9F5F9C3431A}"/>
</file>

<file path=docProps/app.xml><?xml version="1.0" encoding="utf-8"?>
<Properties xmlns="http://schemas.openxmlformats.org/officeDocument/2006/extended-properties" xmlns:vt="http://schemas.openxmlformats.org/officeDocument/2006/docPropsVTypes">
  <Template>Invoice</Template>
  <TotalTime>0</TotalTime>
  <Pages>1</Pages>
  <Words>95</Words>
  <Characters>543</Characters>
  <Application>Microsoft Office Word</Application>
  <DocSecurity>0</DocSecurity>
  <Lines>4</Lines>
  <Paragraphs>1</Paragraphs>
  <ScaleCrop>false</ScaleCrop>
  <Company>Kelli Welch Haynes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 Haynes</dc:creator>
  <cp:keywords/>
  <dc:description/>
  <cp:lastModifiedBy>Kelli Haynes</cp:lastModifiedBy>
  <cp:revision>2</cp:revision>
  <dcterms:created xsi:type="dcterms:W3CDTF">2023-06-21T19:53:00Z</dcterms:created>
  <dcterms:modified xsi:type="dcterms:W3CDTF">2023-06-21T19:53:00Z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GrammarlyDocumentId">
    <vt:lpwstr>c6091d5226502e9d44e995c3398281bc5a8007fb394b5e33ec4aa2d0341362bd</vt:lpwstr>
  </property>
</Properties>
</file>