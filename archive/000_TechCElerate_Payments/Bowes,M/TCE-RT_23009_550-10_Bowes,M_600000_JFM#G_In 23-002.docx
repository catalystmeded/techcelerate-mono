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98" w:type="dxa"/>
        <w:tblCellMar>
          <w:left w:w="187" w:type="dxa"/>
          <w:right w:w="187" w:type="dxa"/>
        </w:tblCellMar>
        <w:tblLook w:val="0000" w:firstRow="0" w:lastRow="0" w:firstColumn="0" w:lastColumn="0" w:noHBand="0" w:noVBand="0"/>
      </w:tblPr>
      <w:tblGrid>
        <w:gridCol w:w="5603"/>
        <w:gridCol w:w="3774"/>
      </w:tblGrid>
      <w:tr w:rsidR="009E7C3B" w14:paraId="342BEBB1" w14:textId="77777777">
        <w:trPr>
          <w:trHeight w:val="720"/>
        </w:trPr>
        <w:tc>
          <w:tcPr>
            <w:tcW w:w="5743" w:type="dxa"/>
            <w:tcMar>
              <w:left w:w="0" w:type="dxa"/>
              <w:right w:w="0" w:type="dxa"/>
            </w:tcMar>
          </w:tcPr>
          <w:p w14:paraId="17437B70" w14:textId="77777777" w:rsidR="009E7C3B" w:rsidRDefault="009E7C3B">
            <w:pPr>
              <w:pStyle w:val="ReturnAddress"/>
            </w:pPr>
          </w:p>
        </w:tc>
        <w:tc>
          <w:tcPr>
            <w:tcW w:w="3829" w:type="dxa"/>
            <w:shd w:val="solid" w:color="auto" w:fill="auto"/>
            <w:vAlign w:val="center"/>
          </w:tcPr>
          <w:p w14:paraId="12E3471D" w14:textId="77777777" w:rsidR="009E7C3B" w:rsidRDefault="009E7C3B" w:rsidP="00460975">
            <w:pPr>
              <w:pStyle w:val="CompanyName"/>
            </w:pPr>
            <w:r>
              <w:t>Mark P. Bowes, PhD</w:t>
            </w:r>
          </w:p>
        </w:tc>
      </w:tr>
    </w:tbl>
    <w:p w14:paraId="13FDBC12" w14:textId="77777777" w:rsidR="009E7C3B" w:rsidRDefault="009E7C3B">
      <w:pPr>
        <w:pStyle w:val="DocumentLabel"/>
      </w:pPr>
      <w:r>
        <w:t>Invoice</w:t>
      </w:r>
    </w:p>
    <w:p w14:paraId="0824BF0E" w14:textId="79FE9E18" w:rsidR="008779B4" w:rsidRDefault="009E7C3B">
      <w:pPr>
        <w:pStyle w:val="MessageHeaderFirst"/>
        <w:rPr>
          <w:sz w:val="28"/>
        </w:rPr>
      </w:pPr>
      <w:r>
        <w:rPr>
          <w:rStyle w:val="MessageHeaderLabel"/>
          <w:spacing w:val="-25"/>
          <w:sz w:val="28"/>
        </w:rPr>
        <w:t>T</w:t>
      </w:r>
      <w:r>
        <w:rPr>
          <w:rStyle w:val="MessageHeaderLabel"/>
          <w:sz w:val="28"/>
        </w:rPr>
        <w:t>o:</w:t>
      </w:r>
      <w:r w:rsidR="00EB409B">
        <w:rPr>
          <w:sz w:val="28"/>
        </w:rPr>
        <w:tab/>
      </w:r>
      <w:r w:rsidR="00EB409B">
        <w:rPr>
          <w:sz w:val="28"/>
        </w:rPr>
        <w:tab/>
      </w:r>
      <w:r w:rsidR="00224B2A">
        <w:rPr>
          <w:sz w:val="28"/>
        </w:rPr>
        <w:t>Jessica Marshall</w:t>
      </w:r>
      <w:r w:rsidR="00566019">
        <w:rPr>
          <w:sz w:val="28"/>
        </w:rPr>
        <w:t xml:space="preserve"> </w:t>
      </w:r>
    </w:p>
    <w:p w14:paraId="04C23EA0" w14:textId="4A9E9561" w:rsidR="009E7C3B" w:rsidRDefault="008779B4">
      <w:pPr>
        <w:pStyle w:val="MessageHeaderFirst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 w:rsidR="00224B2A">
        <w:rPr>
          <w:sz w:val="28"/>
        </w:rPr>
        <w:t>Catalyst Medical Communications</w:t>
      </w:r>
    </w:p>
    <w:p w14:paraId="2AE93EFE" w14:textId="77777777" w:rsidR="009E7C3B" w:rsidRDefault="009E7C3B">
      <w:pPr>
        <w:pStyle w:val="MessageHeader"/>
        <w:rPr>
          <w:b/>
          <w:bCs/>
        </w:rPr>
      </w:pPr>
      <w:r>
        <w:tab/>
      </w:r>
      <w:r>
        <w:tab/>
      </w:r>
    </w:p>
    <w:p w14:paraId="512258F5" w14:textId="77777777" w:rsidR="009E7C3B" w:rsidRDefault="009E7C3B">
      <w:pPr>
        <w:pStyle w:val="MessageHeader"/>
      </w:pPr>
    </w:p>
    <w:p w14:paraId="2DBBA22C" w14:textId="77777777" w:rsidR="009E7C3B" w:rsidRDefault="009E7C3B">
      <w:pPr>
        <w:pStyle w:val="BodyText"/>
        <w:rPr>
          <w:b/>
          <w:bCs/>
          <w:sz w:val="24"/>
        </w:rPr>
      </w:pPr>
      <w:r>
        <w:rPr>
          <w:b/>
          <w:bCs/>
        </w:rPr>
        <w:t>From:</w:t>
      </w:r>
      <w:r>
        <w:tab/>
      </w:r>
      <w:r>
        <w:tab/>
      </w:r>
      <w:r>
        <w:rPr>
          <w:b/>
          <w:bCs/>
          <w:sz w:val="24"/>
        </w:rPr>
        <w:t>Mark Bowes</w:t>
      </w:r>
    </w:p>
    <w:p w14:paraId="12492C6E" w14:textId="0802FE0F" w:rsidR="009E7C3B" w:rsidRDefault="009E7C3B">
      <w:pPr>
        <w:pStyle w:val="BodyText"/>
        <w:rPr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="00566019">
        <w:rPr>
          <w:b/>
          <w:bCs/>
          <w:sz w:val="24"/>
        </w:rPr>
        <w:t>7135 SE 18</w:t>
      </w:r>
      <w:r w:rsidR="00566019" w:rsidRPr="00566019">
        <w:rPr>
          <w:b/>
          <w:bCs/>
          <w:sz w:val="24"/>
          <w:vertAlign w:val="superscript"/>
        </w:rPr>
        <w:t>th</w:t>
      </w:r>
      <w:r w:rsidR="00566019">
        <w:rPr>
          <w:b/>
          <w:bCs/>
          <w:sz w:val="24"/>
        </w:rPr>
        <w:t xml:space="preserve"> Ave </w:t>
      </w:r>
    </w:p>
    <w:p w14:paraId="1C3A4584" w14:textId="26E8AA9C" w:rsidR="009E7C3B" w:rsidRDefault="009E7C3B">
      <w:pPr>
        <w:pStyle w:val="BodyText"/>
        <w:rPr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Portland, OR 972</w:t>
      </w:r>
      <w:r w:rsidR="00566019">
        <w:rPr>
          <w:b/>
          <w:bCs/>
          <w:sz w:val="24"/>
        </w:rPr>
        <w:t>0</w:t>
      </w:r>
      <w:r>
        <w:rPr>
          <w:b/>
          <w:bCs/>
          <w:sz w:val="24"/>
        </w:rPr>
        <w:t>2</w:t>
      </w:r>
    </w:p>
    <w:p w14:paraId="02898C5C" w14:textId="44CBA545" w:rsidR="009E7C3B" w:rsidRDefault="009E7C3B">
      <w:pPr>
        <w:pStyle w:val="BodyText"/>
        <w:rPr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503-</w:t>
      </w:r>
      <w:r w:rsidR="00566019">
        <w:rPr>
          <w:b/>
          <w:bCs/>
          <w:sz w:val="24"/>
        </w:rPr>
        <w:t>415-9303</w:t>
      </w:r>
    </w:p>
    <w:p w14:paraId="71DA49C2" w14:textId="77777777" w:rsidR="009E7C3B" w:rsidRDefault="009E7C3B">
      <w:pPr>
        <w:pStyle w:val="BodyText"/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mpbowes@gmail.com</w:t>
      </w:r>
    </w:p>
    <w:p w14:paraId="5E4C9B5A" w14:textId="5D46A1C2" w:rsidR="009E7C3B" w:rsidRDefault="009E7C3B">
      <w:pPr>
        <w:pStyle w:val="MessageHeader"/>
        <w:rPr>
          <w:sz w:val="28"/>
        </w:rPr>
      </w:pPr>
      <w:r>
        <w:rPr>
          <w:rStyle w:val="MessageHeaderLabel"/>
          <w:sz w:val="28"/>
        </w:rPr>
        <w:t>Invoice:</w:t>
      </w:r>
      <w:r w:rsidR="000A3AFA">
        <w:rPr>
          <w:sz w:val="28"/>
        </w:rPr>
        <w:tab/>
      </w:r>
      <w:r w:rsidR="00566019">
        <w:rPr>
          <w:sz w:val="28"/>
        </w:rPr>
        <w:t>23-00</w:t>
      </w:r>
      <w:r w:rsidR="00224B2A">
        <w:rPr>
          <w:sz w:val="28"/>
        </w:rPr>
        <w:t>2</w:t>
      </w:r>
    </w:p>
    <w:p w14:paraId="3BF0B0A0" w14:textId="77777777" w:rsidR="00FD7607" w:rsidRDefault="00FD7607">
      <w:pPr>
        <w:pStyle w:val="MessageHeader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14:paraId="1BB4B74E" w14:textId="5B0FFE0C" w:rsidR="009E7C3B" w:rsidRDefault="009E7C3B">
      <w:pPr>
        <w:pStyle w:val="MessageHeader"/>
        <w:rPr>
          <w:sz w:val="28"/>
        </w:rPr>
      </w:pPr>
      <w:r>
        <w:rPr>
          <w:rStyle w:val="MessageHeaderLabel"/>
          <w:sz w:val="28"/>
        </w:rPr>
        <w:t>Date:</w:t>
      </w:r>
      <w:r>
        <w:rPr>
          <w:sz w:val="28"/>
        </w:rPr>
        <w:tab/>
      </w:r>
      <w:r w:rsidR="00224B2A">
        <w:rPr>
          <w:sz w:val="28"/>
        </w:rPr>
        <w:t>7/26/2023</w:t>
      </w:r>
    </w:p>
    <w:p w14:paraId="7EE8E241" w14:textId="577B7FB6" w:rsidR="009E7C3B" w:rsidRDefault="009E7C3B">
      <w:pPr>
        <w:pStyle w:val="MessageHeaderLast"/>
        <w:ind w:left="2160" w:hanging="1325"/>
        <w:rPr>
          <w:sz w:val="28"/>
        </w:rPr>
      </w:pPr>
      <w:r>
        <w:rPr>
          <w:rStyle w:val="MessageHeaderLabel"/>
          <w:sz w:val="28"/>
        </w:rPr>
        <w:t>Re:</w:t>
      </w:r>
      <w:r>
        <w:rPr>
          <w:sz w:val="28"/>
        </w:rPr>
        <w:tab/>
      </w:r>
      <w:r w:rsidR="00224B2A">
        <w:rPr>
          <w:sz w:val="28"/>
        </w:rPr>
        <w:t xml:space="preserve">Forensic radiography </w:t>
      </w:r>
      <w:r w:rsidR="00566019">
        <w:rPr>
          <w:sz w:val="28"/>
        </w:rPr>
        <w:t xml:space="preserve"> </w:t>
      </w:r>
      <w:r w:rsidR="00405682">
        <w:rPr>
          <w:sz w:val="28"/>
        </w:rPr>
        <w:t xml:space="preserve"> </w:t>
      </w:r>
    </w:p>
    <w:p w14:paraId="473CDD49" w14:textId="1B608340" w:rsidR="00C34CE1" w:rsidRDefault="00A347C1">
      <w:pPr>
        <w:pStyle w:val="BodyText"/>
        <w:rPr>
          <w:sz w:val="32"/>
        </w:rPr>
      </w:pPr>
      <w:r>
        <w:rPr>
          <w:sz w:val="32"/>
        </w:rPr>
        <w:t>Total a</w:t>
      </w:r>
      <w:r w:rsidR="00445E57">
        <w:rPr>
          <w:sz w:val="32"/>
        </w:rPr>
        <w:t>mount due: $</w:t>
      </w:r>
      <w:r w:rsidR="00224B2A">
        <w:rPr>
          <w:sz w:val="32"/>
        </w:rPr>
        <w:t>6000</w:t>
      </w:r>
    </w:p>
    <w:sectPr w:rsidR="00C34CE1">
      <w:footerReference w:type="even" r:id="rId7"/>
      <w:footerReference w:type="default" r:id="rId8"/>
      <w:footerReference w:type="first" r:id="rId9"/>
      <w:pgSz w:w="12240" w:h="15840" w:code="1"/>
      <w:pgMar w:top="1008" w:right="1800" w:bottom="1440" w:left="965" w:header="720" w:footer="9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1C3C9" w14:textId="77777777" w:rsidR="00DB64D7" w:rsidRDefault="00DB64D7" w:rsidP="009E7C3B">
      <w:r>
        <w:separator/>
      </w:r>
    </w:p>
  </w:endnote>
  <w:endnote w:type="continuationSeparator" w:id="0">
    <w:p w14:paraId="57554B48" w14:textId="77777777" w:rsidR="00DB64D7" w:rsidRDefault="00DB64D7" w:rsidP="009E7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01C6E" w14:textId="77777777" w:rsidR="009E7C3B" w:rsidRDefault="009E7C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E2F9403" w14:textId="77777777" w:rsidR="009E7C3B" w:rsidRDefault="009E7C3B">
    <w:pPr>
      <w:pStyle w:val="Footer"/>
    </w:pPr>
  </w:p>
  <w:p w14:paraId="524DE7DE" w14:textId="77777777" w:rsidR="009E7C3B" w:rsidRDefault="009E7C3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6E1A8" w14:textId="77777777" w:rsidR="009E7C3B" w:rsidRDefault="009E7C3B">
    <w:pPr>
      <w:pStyle w:val="Footer"/>
    </w:pPr>
    <w:r>
      <w:sym w:font="Wingdings" w:char="F06C"/>
    </w:r>
    <w:r>
      <w:t xml:space="preserve">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548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7BBBD121" w14:textId="77777777" w:rsidR="009E7C3B" w:rsidRDefault="009E7C3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D30AF" w14:textId="0314856C" w:rsidR="009E7C3B" w:rsidRDefault="009E7C3B"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942F2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83B4D" w14:textId="77777777" w:rsidR="00DB64D7" w:rsidRDefault="00DB64D7" w:rsidP="009E7C3B">
      <w:r>
        <w:separator/>
      </w:r>
    </w:p>
  </w:footnote>
  <w:footnote w:type="continuationSeparator" w:id="0">
    <w:p w14:paraId="5AFBEAFC" w14:textId="77777777" w:rsidR="00DB64D7" w:rsidRDefault="00DB64D7" w:rsidP="009E7C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2A0A5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DA515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0E25E9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82CE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1E807D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9EC6E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A62C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10ED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04E0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5253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8A46D1"/>
    <w:multiLevelType w:val="hybridMultilevel"/>
    <w:tmpl w:val="155E15DC"/>
    <w:lvl w:ilvl="0" w:tplc="04090001">
      <w:start w:val="1"/>
      <w:numFmt w:val="bullet"/>
      <w:lvlText w:val=""/>
      <w:lvlJc w:val="left"/>
      <w:pPr>
        <w:tabs>
          <w:tab w:val="num" w:pos="1555"/>
        </w:tabs>
        <w:ind w:left="1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75"/>
        </w:tabs>
        <w:ind w:left="22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15"/>
        </w:tabs>
        <w:ind w:left="3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35"/>
        </w:tabs>
        <w:ind w:left="44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55"/>
        </w:tabs>
        <w:ind w:left="5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75"/>
        </w:tabs>
        <w:ind w:left="5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95"/>
        </w:tabs>
        <w:ind w:left="65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15"/>
        </w:tabs>
        <w:ind w:left="7315" w:hanging="360"/>
      </w:pPr>
      <w:rPr>
        <w:rFonts w:ascii="Wingdings" w:hAnsi="Wingdings" w:hint="default"/>
      </w:rPr>
    </w:lvl>
  </w:abstractNum>
  <w:abstractNum w:abstractNumId="11" w15:restartNumberingAfterBreak="0">
    <w:nsid w:val="5BA93154"/>
    <w:multiLevelType w:val="hybridMultilevel"/>
    <w:tmpl w:val="5506176E"/>
    <w:lvl w:ilvl="0" w:tplc="0409000F">
      <w:start w:val="1"/>
      <w:numFmt w:val="decimal"/>
      <w:lvlText w:val="%1."/>
      <w:lvlJc w:val="left"/>
      <w:pPr>
        <w:tabs>
          <w:tab w:val="num" w:pos="1555"/>
        </w:tabs>
        <w:ind w:left="155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75"/>
        </w:tabs>
        <w:ind w:left="22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95"/>
        </w:tabs>
        <w:ind w:left="29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15"/>
        </w:tabs>
        <w:ind w:left="37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35"/>
        </w:tabs>
        <w:ind w:left="44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55"/>
        </w:tabs>
        <w:ind w:left="51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75"/>
        </w:tabs>
        <w:ind w:left="58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95"/>
        </w:tabs>
        <w:ind w:left="65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15"/>
        </w:tabs>
        <w:ind w:left="7315" w:hanging="180"/>
      </w:pPr>
    </w:lvl>
  </w:abstractNum>
  <w:abstractNum w:abstractNumId="12" w15:restartNumberingAfterBreak="0">
    <w:nsid w:val="78325FA7"/>
    <w:multiLevelType w:val="hybridMultilevel"/>
    <w:tmpl w:val="BD5E54F6"/>
    <w:lvl w:ilvl="0" w:tplc="04090001">
      <w:start w:val="1"/>
      <w:numFmt w:val="bullet"/>
      <w:lvlText w:val=""/>
      <w:lvlJc w:val="left"/>
      <w:pPr>
        <w:tabs>
          <w:tab w:val="num" w:pos="1555"/>
        </w:tabs>
        <w:ind w:left="1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75"/>
        </w:tabs>
        <w:ind w:left="22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15"/>
        </w:tabs>
        <w:ind w:left="3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35"/>
        </w:tabs>
        <w:ind w:left="44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55"/>
        </w:tabs>
        <w:ind w:left="5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75"/>
        </w:tabs>
        <w:ind w:left="5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95"/>
        </w:tabs>
        <w:ind w:left="65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15"/>
        </w:tabs>
        <w:ind w:left="7315" w:hanging="360"/>
      </w:pPr>
      <w:rPr>
        <w:rFonts w:ascii="Wingdings" w:hAnsi="Wingdings" w:hint="default"/>
      </w:rPr>
    </w:lvl>
  </w:abstractNum>
  <w:abstractNum w:abstractNumId="13" w15:restartNumberingAfterBreak="0">
    <w:nsid w:val="7E736107"/>
    <w:multiLevelType w:val="hybridMultilevel"/>
    <w:tmpl w:val="467EE718"/>
    <w:lvl w:ilvl="0" w:tplc="04090001">
      <w:start w:val="1"/>
      <w:numFmt w:val="bullet"/>
      <w:lvlText w:val=""/>
      <w:lvlJc w:val="left"/>
      <w:pPr>
        <w:tabs>
          <w:tab w:val="num" w:pos="1555"/>
        </w:tabs>
        <w:ind w:left="1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75"/>
        </w:tabs>
        <w:ind w:left="22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15"/>
        </w:tabs>
        <w:ind w:left="3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35"/>
        </w:tabs>
        <w:ind w:left="44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55"/>
        </w:tabs>
        <w:ind w:left="5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75"/>
        </w:tabs>
        <w:ind w:left="5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95"/>
        </w:tabs>
        <w:ind w:left="65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15"/>
        </w:tabs>
        <w:ind w:left="7315" w:hanging="360"/>
      </w:pPr>
      <w:rPr>
        <w:rFonts w:ascii="Wingdings" w:hAnsi="Wingdings" w:hint="default"/>
      </w:rPr>
    </w:lvl>
  </w:abstractNum>
  <w:num w:numId="1" w16cid:durableId="1940989368">
    <w:abstractNumId w:val="12"/>
  </w:num>
  <w:num w:numId="2" w16cid:durableId="710954815">
    <w:abstractNumId w:val="11"/>
  </w:num>
  <w:num w:numId="3" w16cid:durableId="1917979655">
    <w:abstractNumId w:val="9"/>
  </w:num>
  <w:num w:numId="4" w16cid:durableId="1272905951">
    <w:abstractNumId w:val="7"/>
  </w:num>
  <w:num w:numId="5" w16cid:durableId="1426532280">
    <w:abstractNumId w:val="6"/>
  </w:num>
  <w:num w:numId="6" w16cid:durableId="755905959">
    <w:abstractNumId w:val="5"/>
  </w:num>
  <w:num w:numId="7" w16cid:durableId="393434183">
    <w:abstractNumId w:val="4"/>
  </w:num>
  <w:num w:numId="8" w16cid:durableId="1975401897">
    <w:abstractNumId w:val="8"/>
  </w:num>
  <w:num w:numId="9" w16cid:durableId="945112983">
    <w:abstractNumId w:val="3"/>
  </w:num>
  <w:num w:numId="10" w16cid:durableId="2007247955">
    <w:abstractNumId w:val="2"/>
  </w:num>
  <w:num w:numId="11" w16cid:durableId="241181108">
    <w:abstractNumId w:val="1"/>
  </w:num>
  <w:num w:numId="12" w16cid:durableId="289629793">
    <w:abstractNumId w:val="0"/>
  </w:num>
  <w:num w:numId="13" w16cid:durableId="559906575">
    <w:abstractNumId w:val="10"/>
  </w:num>
  <w:num w:numId="14" w16cid:durableId="2741402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ttachedTemplate r:id="rId1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03"/>
    <w:rsid w:val="00002DEE"/>
    <w:rsid w:val="000317CB"/>
    <w:rsid w:val="00034920"/>
    <w:rsid w:val="00041724"/>
    <w:rsid w:val="0004340E"/>
    <w:rsid w:val="00054FF3"/>
    <w:rsid w:val="00072E75"/>
    <w:rsid w:val="00076336"/>
    <w:rsid w:val="00081DDB"/>
    <w:rsid w:val="000860F3"/>
    <w:rsid w:val="000A3AFA"/>
    <w:rsid w:val="000D2D51"/>
    <w:rsid w:val="000D327F"/>
    <w:rsid w:val="000F27C2"/>
    <w:rsid w:val="000F31FF"/>
    <w:rsid w:val="00131E18"/>
    <w:rsid w:val="00136B84"/>
    <w:rsid w:val="0018027B"/>
    <w:rsid w:val="001847F5"/>
    <w:rsid w:val="0019074E"/>
    <w:rsid w:val="001A4241"/>
    <w:rsid w:val="001A4603"/>
    <w:rsid w:val="001C459A"/>
    <w:rsid w:val="001D10CD"/>
    <w:rsid w:val="001F3CD6"/>
    <w:rsid w:val="002046AE"/>
    <w:rsid w:val="00224B2A"/>
    <w:rsid w:val="0023230B"/>
    <w:rsid w:val="002338DB"/>
    <w:rsid w:val="002377D1"/>
    <w:rsid w:val="00237936"/>
    <w:rsid w:val="002439B9"/>
    <w:rsid w:val="00243A95"/>
    <w:rsid w:val="00246101"/>
    <w:rsid w:val="002572E6"/>
    <w:rsid w:val="0026141B"/>
    <w:rsid w:val="002A442C"/>
    <w:rsid w:val="002A7BEC"/>
    <w:rsid w:val="002B0975"/>
    <w:rsid w:val="002B126B"/>
    <w:rsid w:val="002C15D2"/>
    <w:rsid w:val="00311B74"/>
    <w:rsid w:val="003136E2"/>
    <w:rsid w:val="00313F23"/>
    <w:rsid w:val="00326957"/>
    <w:rsid w:val="003334E0"/>
    <w:rsid w:val="00343FAE"/>
    <w:rsid w:val="003476A6"/>
    <w:rsid w:val="00354AA6"/>
    <w:rsid w:val="00361544"/>
    <w:rsid w:val="00370471"/>
    <w:rsid w:val="00377539"/>
    <w:rsid w:val="003A106E"/>
    <w:rsid w:val="003A283F"/>
    <w:rsid w:val="003A385A"/>
    <w:rsid w:val="003B6CA3"/>
    <w:rsid w:val="003C435E"/>
    <w:rsid w:val="003C552F"/>
    <w:rsid w:val="003C55A4"/>
    <w:rsid w:val="003D5F9A"/>
    <w:rsid w:val="003D7291"/>
    <w:rsid w:val="00405682"/>
    <w:rsid w:val="00423233"/>
    <w:rsid w:val="0042776F"/>
    <w:rsid w:val="0043173F"/>
    <w:rsid w:val="004331A3"/>
    <w:rsid w:val="0044108F"/>
    <w:rsid w:val="00445E57"/>
    <w:rsid w:val="00460975"/>
    <w:rsid w:val="00464DAA"/>
    <w:rsid w:val="00472BCE"/>
    <w:rsid w:val="00481234"/>
    <w:rsid w:val="00490459"/>
    <w:rsid w:val="00490EF2"/>
    <w:rsid w:val="004A6437"/>
    <w:rsid w:val="004B10C9"/>
    <w:rsid w:val="004B542B"/>
    <w:rsid w:val="004C1F7E"/>
    <w:rsid w:val="004D1828"/>
    <w:rsid w:val="004E5D7F"/>
    <w:rsid w:val="00527EFC"/>
    <w:rsid w:val="005306AE"/>
    <w:rsid w:val="00537335"/>
    <w:rsid w:val="00540FA2"/>
    <w:rsid w:val="005448DF"/>
    <w:rsid w:val="005467BD"/>
    <w:rsid w:val="00547891"/>
    <w:rsid w:val="00553FAA"/>
    <w:rsid w:val="00556AFD"/>
    <w:rsid w:val="0055752D"/>
    <w:rsid w:val="00566019"/>
    <w:rsid w:val="00580430"/>
    <w:rsid w:val="005C23BD"/>
    <w:rsid w:val="005D22E6"/>
    <w:rsid w:val="005F4B24"/>
    <w:rsid w:val="00601B18"/>
    <w:rsid w:val="00604D84"/>
    <w:rsid w:val="0061251A"/>
    <w:rsid w:val="006200B8"/>
    <w:rsid w:val="00620774"/>
    <w:rsid w:val="0062727B"/>
    <w:rsid w:val="00632403"/>
    <w:rsid w:val="00636F55"/>
    <w:rsid w:val="00651B85"/>
    <w:rsid w:val="006528A0"/>
    <w:rsid w:val="0065484F"/>
    <w:rsid w:val="0068064F"/>
    <w:rsid w:val="00683043"/>
    <w:rsid w:val="006B16D7"/>
    <w:rsid w:val="006D176C"/>
    <w:rsid w:val="006D349A"/>
    <w:rsid w:val="006F64C5"/>
    <w:rsid w:val="00715C85"/>
    <w:rsid w:val="007265F2"/>
    <w:rsid w:val="007533BE"/>
    <w:rsid w:val="00753C0C"/>
    <w:rsid w:val="0075723A"/>
    <w:rsid w:val="00770916"/>
    <w:rsid w:val="00791207"/>
    <w:rsid w:val="007A537E"/>
    <w:rsid w:val="007B50CA"/>
    <w:rsid w:val="007C2F6D"/>
    <w:rsid w:val="007C3865"/>
    <w:rsid w:val="007E4111"/>
    <w:rsid w:val="007F22C8"/>
    <w:rsid w:val="00837783"/>
    <w:rsid w:val="0084103D"/>
    <w:rsid w:val="008563F3"/>
    <w:rsid w:val="008779B4"/>
    <w:rsid w:val="008876A9"/>
    <w:rsid w:val="008B58AB"/>
    <w:rsid w:val="008B7A50"/>
    <w:rsid w:val="008C2AD5"/>
    <w:rsid w:val="008D17F1"/>
    <w:rsid w:val="008E3CA2"/>
    <w:rsid w:val="008F5114"/>
    <w:rsid w:val="00905007"/>
    <w:rsid w:val="009107E1"/>
    <w:rsid w:val="00915425"/>
    <w:rsid w:val="0092747A"/>
    <w:rsid w:val="009275B6"/>
    <w:rsid w:val="00927998"/>
    <w:rsid w:val="00927BA5"/>
    <w:rsid w:val="00945EDA"/>
    <w:rsid w:val="00951345"/>
    <w:rsid w:val="00955561"/>
    <w:rsid w:val="00960C86"/>
    <w:rsid w:val="0097360D"/>
    <w:rsid w:val="00985399"/>
    <w:rsid w:val="00990D48"/>
    <w:rsid w:val="0099113B"/>
    <w:rsid w:val="009B5B69"/>
    <w:rsid w:val="009C2EBF"/>
    <w:rsid w:val="009C6B84"/>
    <w:rsid w:val="009D583B"/>
    <w:rsid w:val="009E1558"/>
    <w:rsid w:val="009E1CDE"/>
    <w:rsid w:val="009E4CB0"/>
    <w:rsid w:val="009E7C3B"/>
    <w:rsid w:val="00A05E90"/>
    <w:rsid w:val="00A1183F"/>
    <w:rsid w:val="00A231EF"/>
    <w:rsid w:val="00A24E3E"/>
    <w:rsid w:val="00A259D8"/>
    <w:rsid w:val="00A347C1"/>
    <w:rsid w:val="00A5387C"/>
    <w:rsid w:val="00A57964"/>
    <w:rsid w:val="00A82718"/>
    <w:rsid w:val="00A9112B"/>
    <w:rsid w:val="00A91203"/>
    <w:rsid w:val="00A9156F"/>
    <w:rsid w:val="00AA3AFB"/>
    <w:rsid w:val="00AB05A5"/>
    <w:rsid w:val="00AC504C"/>
    <w:rsid w:val="00AD0080"/>
    <w:rsid w:val="00AD7D55"/>
    <w:rsid w:val="00AE0969"/>
    <w:rsid w:val="00AE3683"/>
    <w:rsid w:val="00AF0058"/>
    <w:rsid w:val="00AF4DF9"/>
    <w:rsid w:val="00B13B8F"/>
    <w:rsid w:val="00B46560"/>
    <w:rsid w:val="00B64CC1"/>
    <w:rsid w:val="00B704F8"/>
    <w:rsid w:val="00B81EB8"/>
    <w:rsid w:val="00B85042"/>
    <w:rsid w:val="00B874E8"/>
    <w:rsid w:val="00BC0E61"/>
    <w:rsid w:val="00BC2497"/>
    <w:rsid w:val="00BC2997"/>
    <w:rsid w:val="00BD4F5C"/>
    <w:rsid w:val="00BD5AEA"/>
    <w:rsid w:val="00BD7BAE"/>
    <w:rsid w:val="00BE1235"/>
    <w:rsid w:val="00BF593F"/>
    <w:rsid w:val="00C06ACE"/>
    <w:rsid w:val="00C277E0"/>
    <w:rsid w:val="00C34278"/>
    <w:rsid w:val="00C344C3"/>
    <w:rsid w:val="00C34CE1"/>
    <w:rsid w:val="00C37C1A"/>
    <w:rsid w:val="00C5707A"/>
    <w:rsid w:val="00C62579"/>
    <w:rsid w:val="00C75E34"/>
    <w:rsid w:val="00C86804"/>
    <w:rsid w:val="00CA7564"/>
    <w:rsid w:val="00CB1B6B"/>
    <w:rsid w:val="00CB5093"/>
    <w:rsid w:val="00CE3DE1"/>
    <w:rsid w:val="00D047B1"/>
    <w:rsid w:val="00D21011"/>
    <w:rsid w:val="00D22265"/>
    <w:rsid w:val="00D2675E"/>
    <w:rsid w:val="00D52286"/>
    <w:rsid w:val="00D54162"/>
    <w:rsid w:val="00D56E6D"/>
    <w:rsid w:val="00D5768F"/>
    <w:rsid w:val="00D83CF5"/>
    <w:rsid w:val="00D872DA"/>
    <w:rsid w:val="00D90820"/>
    <w:rsid w:val="00D942F2"/>
    <w:rsid w:val="00DB64D7"/>
    <w:rsid w:val="00DC3092"/>
    <w:rsid w:val="00DD0FB2"/>
    <w:rsid w:val="00DE0A9B"/>
    <w:rsid w:val="00DE38CC"/>
    <w:rsid w:val="00DF03D7"/>
    <w:rsid w:val="00DF6466"/>
    <w:rsid w:val="00E326E2"/>
    <w:rsid w:val="00E546C7"/>
    <w:rsid w:val="00E62265"/>
    <w:rsid w:val="00E627DE"/>
    <w:rsid w:val="00E92C58"/>
    <w:rsid w:val="00EB17A7"/>
    <w:rsid w:val="00EB409B"/>
    <w:rsid w:val="00EC0491"/>
    <w:rsid w:val="00EC0ADD"/>
    <w:rsid w:val="00EC10AB"/>
    <w:rsid w:val="00EC52DE"/>
    <w:rsid w:val="00EC707C"/>
    <w:rsid w:val="00ED1BA7"/>
    <w:rsid w:val="00F03A84"/>
    <w:rsid w:val="00F04384"/>
    <w:rsid w:val="00F15060"/>
    <w:rsid w:val="00F35B39"/>
    <w:rsid w:val="00F372A6"/>
    <w:rsid w:val="00F538F2"/>
    <w:rsid w:val="00F71BDB"/>
    <w:rsid w:val="00F73D2F"/>
    <w:rsid w:val="00F75883"/>
    <w:rsid w:val="00F83B4C"/>
    <w:rsid w:val="00F91F41"/>
    <w:rsid w:val="00FA362D"/>
    <w:rsid w:val="00FA5148"/>
    <w:rsid w:val="00FB2AE1"/>
    <w:rsid w:val="00FD5271"/>
    <w:rsid w:val="00FD7607"/>
    <w:rsid w:val="00FE387D"/>
    <w:rsid w:val="00FE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F5BEE"/>
  <w15:chartTrackingRefBased/>
  <w15:docId w15:val="{17D4AD03-E341-4336-A13F-29461008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835"/>
    </w:pPr>
    <w:rPr>
      <w:rFonts w:ascii="Arial" w:hAnsi="Arial"/>
      <w:spacing w:val="-5"/>
    </w:rPr>
  </w:style>
  <w:style w:type="paragraph" w:styleId="Heading1">
    <w:name w:val="heading 1"/>
    <w:basedOn w:val="Normal"/>
    <w:next w:val="BodyText"/>
    <w:qFormat/>
    <w:pPr>
      <w:keepNext/>
      <w:keepLines/>
      <w:spacing w:after="220" w:line="200" w:lineRule="atLeast"/>
      <w:outlineLvl w:val="0"/>
    </w:pPr>
    <w:rPr>
      <w:rFonts w:ascii="Arial Black" w:hAnsi="Arial Black"/>
      <w:spacing w:val="-10"/>
      <w:kern w:val="28"/>
      <w:sz w:val="22"/>
    </w:rPr>
  </w:style>
  <w:style w:type="paragraph" w:styleId="Heading2">
    <w:name w:val="heading 2"/>
    <w:basedOn w:val="Normal"/>
    <w:next w:val="BodyText"/>
    <w:qFormat/>
    <w:pPr>
      <w:keepNext/>
      <w:keepLines/>
      <w:spacing w:line="20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BodyText"/>
    <w:qFormat/>
    <w:pPr>
      <w:keepNext/>
      <w:keepLines/>
      <w:spacing w:line="180" w:lineRule="atLeast"/>
      <w:ind w:left="1195"/>
      <w:outlineLvl w:val="2"/>
    </w:pPr>
    <w:rPr>
      <w:rFonts w:ascii="Arial Black" w:hAnsi="Arial Black"/>
      <w:kern w:val="28"/>
    </w:rPr>
  </w:style>
  <w:style w:type="paragraph" w:styleId="Heading4">
    <w:name w:val="heading 4"/>
    <w:basedOn w:val="Normal"/>
    <w:next w:val="BodyText"/>
    <w:qFormat/>
    <w:pPr>
      <w:keepNext/>
      <w:keepLines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</w:rPr>
  </w:style>
  <w:style w:type="paragraph" w:styleId="Heading5">
    <w:name w:val="heading 5"/>
    <w:basedOn w:val="Normal"/>
    <w:next w:val="BodyText"/>
    <w:qFormat/>
    <w:pPr>
      <w:keepNext/>
      <w:keepLines/>
      <w:spacing w:line="180" w:lineRule="atLeast"/>
      <w:ind w:left="1915"/>
      <w:outlineLvl w:val="4"/>
    </w:pPr>
    <w:rPr>
      <w:rFonts w:ascii="Arial Black" w:hAnsi="Arial Black"/>
      <w:spacing w:val="-2"/>
      <w:kern w:val="28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220" w:line="180" w:lineRule="atLeast"/>
      <w:jc w:val="both"/>
    </w:pPr>
  </w:style>
  <w:style w:type="paragraph" w:styleId="Closing">
    <w:name w:val="Closing"/>
    <w:basedOn w:val="Normal"/>
    <w:semiHidden/>
    <w:pPr>
      <w:keepNext/>
      <w:spacing w:line="220" w:lineRule="atLeast"/>
    </w:pPr>
  </w:style>
  <w:style w:type="paragraph" w:customStyle="1" w:styleId="CompanyName">
    <w:name w:val="Company Name"/>
    <w:basedOn w:val="Normal"/>
    <w:pPr>
      <w:keepLines/>
      <w:shd w:val="solid" w:color="auto" w:fill="auto"/>
      <w:spacing w:line="320" w:lineRule="exact"/>
      <w:ind w:left="0"/>
    </w:pPr>
    <w:rPr>
      <w:rFonts w:ascii="Arial Black" w:hAnsi="Arial Black"/>
      <w:color w:val="FFFFFF"/>
      <w:spacing w:val="-15"/>
      <w:sz w:val="32"/>
    </w:rPr>
  </w:style>
  <w:style w:type="paragraph" w:customStyle="1" w:styleId="DocumentLabel">
    <w:name w:val="Document Label"/>
    <w:basedOn w:val="Normal"/>
    <w:next w:val="Normal"/>
    <w:pPr>
      <w:keepNext/>
      <w:keepLines/>
      <w:spacing w:before="400" w:after="120" w:line="240" w:lineRule="atLeast"/>
      <w:ind w:left="0"/>
    </w:pPr>
    <w:rPr>
      <w:rFonts w:ascii="Arial Black" w:hAnsi="Arial Black"/>
      <w:kern w:val="28"/>
      <w:sz w:val="96"/>
    </w:rPr>
  </w:style>
  <w:style w:type="paragraph" w:customStyle="1" w:styleId="Enclosure">
    <w:name w:val="Enclosure"/>
    <w:basedOn w:val="BodyText"/>
    <w:next w:val="Normal"/>
    <w:pPr>
      <w:keepLines/>
      <w:spacing w:before="220"/>
      <w:jc w:val="left"/>
    </w:pPr>
  </w:style>
  <w:style w:type="paragraph" w:customStyle="1" w:styleId="HeaderBase">
    <w:name w:val="Header Base"/>
    <w:basedOn w:val="BodyText"/>
    <w:pPr>
      <w:keepLines/>
      <w:tabs>
        <w:tab w:val="center" w:pos="4320"/>
        <w:tab w:val="right" w:pos="8640"/>
      </w:tabs>
      <w:spacing w:after="0"/>
    </w:pPr>
  </w:style>
  <w:style w:type="paragraph" w:styleId="Footer">
    <w:name w:val="footer"/>
    <w:basedOn w:val="HeaderBase"/>
    <w:semiHidden/>
    <w:pPr>
      <w:spacing w:before="600"/>
    </w:pPr>
    <w:rPr>
      <w:sz w:val="18"/>
    </w:rPr>
  </w:style>
  <w:style w:type="paragraph" w:styleId="Header">
    <w:name w:val="header"/>
    <w:basedOn w:val="HeaderBase"/>
    <w:semiHidden/>
    <w:pPr>
      <w:spacing w:after="60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  <w:jc w:val="left"/>
    </w:pPr>
    <w:rPr>
      <w:rFonts w:ascii="Arial Black" w:hAnsi="Arial Black"/>
      <w:spacing w:val="-10"/>
      <w:kern w:val="28"/>
    </w:rPr>
  </w:style>
  <w:style w:type="paragraph" w:styleId="MessageHeader">
    <w:name w:val="Message Header"/>
    <w:basedOn w:val="BodyText"/>
    <w:semiHidden/>
    <w:pPr>
      <w:keepLines/>
      <w:spacing w:after="120"/>
      <w:ind w:left="1555" w:hanging="720"/>
      <w:jc w:val="left"/>
    </w:pPr>
  </w:style>
  <w:style w:type="paragraph" w:customStyle="1" w:styleId="MessageHeaderFirst">
    <w:name w:val="Message Header First"/>
    <w:basedOn w:val="MessageHeader"/>
    <w:next w:val="MessageHeader"/>
    <w:pPr>
      <w:spacing w:before="220"/>
    </w:pPr>
  </w:style>
  <w:style w:type="character" w:customStyle="1" w:styleId="MessageHeaderLabel">
    <w:name w:val="Message Header Label"/>
    <w:rPr>
      <w:rFonts w:ascii="Arial Black" w:hAnsi="Arial Black"/>
      <w:spacing w:val="-10"/>
      <w:sz w:val="18"/>
    </w:rPr>
  </w:style>
  <w:style w:type="paragraph" w:customStyle="1" w:styleId="MessageHeaderLast">
    <w:name w:val="Message Header Last"/>
    <w:basedOn w:val="MessageHeader"/>
    <w:next w:val="BodyText"/>
    <w:pPr>
      <w:pBdr>
        <w:bottom w:val="single" w:sz="6" w:space="15" w:color="auto"/>
      </w:pBdr>
      <w:spacing w:after="320"/>
    </w:pPr>
  </w:style>
  <w:style w:type="paragraph" w:styleId="NormalIndent">
    <w:name w:val="Normal Indent"/>
    <w:basedOn w:val="Normal"/>
    <w:semiHidden/>
    <w:pPr>
      <w:ind w:left="1555"/>
    </w:pPr>
  </w:style>
  <w:style w:type="character" w:styleId="PageNumber">
    <w:name w:val="page number"/>
    <w:semiHidden/>
    <w:rPr>
      <w:sz w:val="18"/>
    </w:rPr>
  </w:style>
  <w:style w:type="paragraph" w:customStyle="1" w:styleId="ReturnAddress">
    <w:name w:val="Return Address"/>
    <w:basedOn w:val="Normal"/>
    <w:pPr>
      <w:keepLines/>
      <w:spacing w:line="200" w:lineRule="atLeast"/>
      <w:ind w:left="0"/>
    </w:pPr>
    <w:rPr>
      <w:spacing w:val="-2"/>
      <w:sz w:val="16"/>
    </w:rPr>
  </w:style>
  <w:style w:type="paragraph" w:styleId="Signature">
    <w:name w:val="Signature"/>
    <w:basedOn w:val="BodyText"/>
    <w:semiHidden/>
    <w:pPr>
      <w:keepNext/>
      <w:keepLines/>
      <w:spacing w:before="660" w:after="0"/>
    </w:pPr>
  </w:style>
  <w:style w:type="paragraph" w:customStyle="1" w:styleId="SignatureJobTitle">
    <w:name w:val="Signature Job Title"/>
    <w:basedOn w:val="Signature"/>
    <w:next w:val="Normal"/>
    <w:pPr>
      <w:spacing w:before="0"/>
      <w:jc w:val="left"/>
    </w:pPr>
  </w:style>
  <w:style w:type="paragraph" w:customStyle="1" w:styleId="SignatureName">
    <w:name w:val="Signature Name"/>
    <w:basedOn w:val="Signature"/>
    <w:next w:val="SignatureJobTitle"/>
    <w:pPr>
      <w:spacing w:before="720"/>
      <w:jc w:val="left"/>
    </w:pPr>
  </w:style>
  <w:style w:type="paragraph" w:styleId="List">
    <w:name w:val="List"/>
    <w:basedOn w:val="Normal"/>
    <w:semiHidden/>
    <w:pPr>
      <w:ind w:left="1195" w:hanging="360"/>
    </w:pPr>
  </w:style>
  <w:style w:type="paragraph" w:styleId="List2">
    <w:name w:val="List 2"/>
    <w:basedOn w:val="Normal"/>
    <w:semiHidden/>
    <w:pPr>
      <w:ind w:left="1555" w:hanging="360"/>
    </w:pPr>
  </w:style>
  <w:style w:type="paragraph" w:styleId="List3">
    <w:name w:val="List 3"/>
    <w:basedOn w:val="Normal"/>
    <w:semiHidden/>
    <w:pPr>
      <w:ind w:left="1915" w:hanging="360"/>
    </w:pPr>
  </w:style>
  <w:style w:type="paragraph" w:styleId="List4">
    <w:name w:val="List 4"/>
    <w:basedOn w:val="Normal"/>
    <w:semiHidden/>
    <w:pPr>
      <w:ind w:left="2275" w:hanging="360"/>
    </w:pPr>
  </w:style>
  <w:style w:type="paragraph" w:styleId="List5">
    <w:name w:val="List 5"/>
    <w:basedOn w:val="Normal"/>
    <w:semiHidden/>
    <w:pPr>
      <w:ind w:left="2635" w:hanging="360"/>
    </w:pPr>
  </w:style>
  <w:style w:type="paragraph" w:styleId="ListBullet">
    <w:name w:val="List Bullet"/>
    <w:basedOn w:val="Normal"/>
    <w:autoRedefine/>
    <w:semiHidden/>
    <w:pPr>
      <w:numPr>
        <w:numId w:val="3"/>
      </w:numPr>
      <w:ind w:left="1195"/>
    </w:pPr>
  </w:style>
  <w:style w:type="paragraph" w:styleId="ListBullet2">
    <w:name w:val="List Bullet 2"/>
    <w:basedOn w:val="Normal"/>
    <w:autoRedefine/>
    <w:semiHidden/>
    <w:pPr>
      <w:numPr>
        <w:numId w:val="4"/>
      </w:numPr>
      <w:ind w:left="1555"/>
    </w:pPr>
  </w:style>
  <w:style w:type="paragraph" w:styleId="ListBullet3">
    <w:name w:val="List Bullet 3"/>
    <w:basedOn w:val="Normal"/>
    <w:autoRedefine/>
    <w:semiHidden/>
    <w:pPr>
      <w:numPr>
        <w:numId w:val="5"/>
      </w:numPr>
      <w:ind w:left="1915"/>
    </w:pPr>
  </w:style>
  <w:style w:type="paragraph" w:styleId="ListBullet4">
    <w:name w:val="List Bullet 4"/>
    <w:basedOn w:val="Normal"/>
    <w:autoRedefine/>
    <w:semiHidden/>
    <w:pPr>
      <w:numPr>
        <w:numId w:val="6"/>
      </w:numPr>
      <w:ind w:left="2275"/>
    </w:pPr>
  </w:style>
  <w:style w:type="paragraph" w:styleId="ListBullet5">
    <w:name w:val="List Bullet 5"/>
    <w:basedOn w:val="Normal"/>
    <w:autoRedefine/>
    <w:semiHidden/>
    <w:pPr>
      <w:numPr>
        <w:numId w:val="7"/>
      </w:numPr>
      <w:ind w:left="2635"/>
    </w:pPr>
  </w:style>
  <w:style w:type="paragraph" w:styleId="ListContinue">
    <w:name w:val="List Continue"/>
    <w:basedOn w:val="Normal"/>
    <w:semiHidden/>
    <w:pPr>
      <w:spacing w:after="120"/>
      <w:ind w:left="1195"/>
    </w:pPr>
  </w:style>
  <w:style w:type="paragraph" w:styleId="ListContinue2">
    <w:name w:val="List Continue 2"/>
    <w:basedOn w:val="Normal"/>
    <w:semiHidden/>
    <w:pPr>
      <w:spacing w:after="120"/>
      <w:ind w:left="1555"/>
    </w:pPr>
  </w:style>
  <w:style w:type="paragraph" w:styleId="ListContinue3">
    <w:name w:val="List Continue 3"/>
    <w:basedOn w:val="Normal"/>
    <w:semiHidden/>
    <w:pPr>
      <w:spacing w:after="120"/>
      <w:ind w:left="1915"/>
    </w:pPr>
  </w:style>
  <w:style w:type="paragraph" w:styleId="ListContinue4">
    <w:name w:val="List Continue 4"/>
    <w:basedOn w:val="Normal"/>
    <w:semiHidden/>
    <w:pPr>
      <w:spacing w:after="120"/>
      <w:ind w:left="2275"/>
    </w:pPr>
  </w:style>
  <w:style w:type="paragraph" w:styleId="ListContinue5">
    <w:name w:val="List Continue 5"/>
    <w:basedOn w:val="Normal"/>
    <w:semiHidden/>
    <w:pPr>
      <w:spacing w:after="120"/>
      <w:ind w:left="2635"/>
    </w:pPr>
  </w:style>
  <w:style w:type="paragraph" w:styleId="ListNumber">
    <w:name w:val="List Number"/>
    <w:basedOn w:val="Normal"/>
    <w:semiHidden/>
    <w:pPr>
      <w:numPr>
        <w:numId w:val="8"/>
      </w:numPr>
      <w:ind w:left="1195"/>
    </w:pPr>
  </w:style>
  <w:style w:type="paragraph" w:styleId="ListNumber2">
    <w:name w:val="List Number 2"/>
    <w:basedOn w:val="Normal"/>
    <w:semiHidden/>
    <w:pPr>
      <w:numPr>
        <w:numId w:val="9"/>
      </w:numPr>
      <w:ind w:left="1555"/>
    </w:pPr>
  </w:style>
  <w:style w:type="paragraph" w:styleId="ListNumber3">
    <w:name w:val="List Number 3"/>
    <w:basedOn w:val="Normal"/>
    <w:semiHidden/>
    <w:pPr>
      <w:numPr>
        <w:numId w:val="10"/>
      </w:numPr>
      <w:ind w:left="1915"/>
    </w:pPr>
  </w:style>
  <w:style w:type="paragraph" w:styleId="ListNumber4">
    <w:name w:val="List Number 4"/>
    <w:basedOn w:val="Normal"/>
    <w:semiHidden/>
    <w:pPr>
      <w:numPr>
        <w:numId w:val="11"/>
      </w:numPr>
      <w:ind w:left="2275"/>
    </w:pPr>
  </w:style>
  <w:style w:type="paragraph" w:styleId="ListNumber5">
    <w:name w:val="List Number 5"/>
    <w:basedOn w:val="Normal"/>
    <w:semiHidden/>
    <w:pPr>
      <w:numPr>
        <w:numId w:val="12"/>
      </w:numPr>
      <w:ind w:left="26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51365F-A3C6-4456-8DFC-E7E463DCEBB8}"/>
</file>

<file path=customXml/itemProps2.xml><?xml version="1.0" encoding="utf-8"?>
<ds:datastoreItem xmlns:ds="http://schemas.openxmlformats.org/officeDocument/2006/customXml" ds:itemID="{ADACADEB-50E4-4A40-83A3-D29D2B0365BE}"/>
</file>

<file path=customXml/itemProps3.xml><?xml version="1.0" encoding="utf-8"?>
<ds:datastoreItem xmlns:ds="http://schemas.openxmlformats.org/officeDocument/2006/customXml" ds:itemID="{ACD97F02-56DE-455A-ADA7-DF5A20251D7C}"/>
</file>

<file path=docProps/app.xml><?xml version="1.0" encoding="utf-8"?>
<Properties xmlns="http://schemas.openxmlformats.org/officeDocument/2006/extended-properties" xmlns:vt="http://schemas.openxmlformats.org/officeDocument/2006/docPropsVTypes">
  <Template>Professional Memo</Template>
  <TotalTime>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Memo</vt:lpstr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Memo</dc:title>
  <dc:subject/>
  <dc:creator>Mark  Bowes</dc:creator>
  <cp:keywords/>
  <cp:lastModifiedBy>Mark Bowes</cp:lastModifiedBy>
  <cp:revision>3</cp:revision>
  <cp:lastPrinted>2008-02-01T14:29:00Z</cp:lastPrinted>
  <dcterms:created xsi:type="dcterms:W3CDTF">2023-07-26T15:37:00Z</dcterms:created>
  <dcterms:modified xsi:type="dcterms:W3CDTF">2023-07-26T15:38:00Z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  <property fmtid="{D5CDD505-2E9C-101B-9397-08002B2CF9AE}" pid="5" name="ContentTypeId">
    <vt:lpwstr>0x0101005F51824C2CE6A3498D635343E4B44909</vt:lpwstr>
  </property>
</Properties>
</file>